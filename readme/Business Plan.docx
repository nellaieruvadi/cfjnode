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AC4C" w14:textId="77777777" w:rsidR="0096469F" w:rsidRDefault="0096469F" w:rsidP="0096469F">
      <w:pPr>
        <w:pStyle w:val="Graphicsanchor"/>
      </w:pPr>
      <w:r>
        <w:rPr>
          <w:noProof/>
          <w:lang w:val="en-AU" w:eastAsia="en-AU"/>
        </w:rPr>
        <mc:AlternateContent>
          <mc:Choice Requires="wps">
            <w:drawing>
              <wp:anchor distT="0" distB="0" distL="114300" distR="114300" simplePos="0" relativeHeight="251662336" behindDoc="1" locked="1" layoutInCell="1" allowOverlap="1" wp14:anchorId="706F572C" wp14:editId="7A70241F">
                <wp:simplePos x="0" y="0"/>
                <wp:positionH relativeFrom="column">
                  <wp:posOffset>-457200</wp:posOffset>
                </wp:positionH>
                <wp:positionV relativeFrom="paragraph">
                  <wp:posOffset>-457200</wp:posOffset>
                </wp:positionV>
                <wp:extent cx="7772400" cy="10058400"/>
                <wp:effectExtent l="0" t="0" r="0" b="0"/>
                <wp:wrapNone/>
                <wp:docPr id="1344558356"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5D4EC" id="Rectangle 9" o:spid="_x0000_s1026" alt="&quot;&quot;" style="position:absolute;margin-left:-36pt;margin-top:-36pt;width:612pt;height:11in;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" fillcolor="black [3213]" stroked="f" strokeweight="1pt">
                <w10:anchorlock/>
              </v:rect>
            </w:pict>
          </mc:Fallback>
        </mc:AlternateContent>
      </w:r>
    </w:p>
    <w:tbl>
      <w:tblPr>
        <w:tblW w:w="5000" w:type="pct"/>
        <w:tblLook w:val="0600" w:firstRow="0" w:lastRow="0" w:firstColumn="0" w:lastColumn="0" w:noHBand="1" w:noVBand="1"/>
      </w:tblPr>
      <w:tblGrid>
        <w:gridCol w:w="7020"/>
        <w:gridCol w:w="3780"/>
      </w:tblGrid>
      <w:tr w:rsidR="00C80B04" w:rsidRPr="00C80B04" w14:paraId="1646F29E" w14:textId="77777777" w:rsidTr="00197D6A">
        <w:trPr>
          <w:trHeight w:val="9720"/>
        </w:trPr>
        <w:tc>
          <w:tcPr>
            <w:tcW w:w="10800" w:type="dxa"/>
            <w:gridSpan w:val="2"/>
          </w:tcPr>
          <w:p w14:paraId="48C3B015" w14:textId="77777777" w:rsidR="00C122A7" w:rsidRPr="00C122A7" w:rsidRDefault="00C80B04" w:rsidP="00197D6A">
            <w:pPr>
              <w:jc w:val="center"/>
            </w:pPr>
            <w:r>
              <w:rPr>
                <w:noProof/>
                <w:lang w:val="en-AU" w:eastAsia="en-AU"/>
              </w:rPr>
              <w:drawing>
                <wp:inline distT="0" distB="0" distL="0" distR="0" wp14:anchorId="3B26C441" wp14:editId="5943C95A">
                  <wp:extent cx="6603813" cy="5852160"/>
                  <wp:effectExtent l="0" t="0" r="6985" b="0"/>
                  <wp:docPr id="21" name="Picture 21" descr="Various taxis on th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arious taxis on the road"/>
                          <pic:cNvPicPr/>
                        </pic:nvPicPr>
                        <pic:blipFill>
                          <a:blip r:embed="rId11" cstate="print">
                            <a:extLst>
                              <a:ext uri="{28A0092B-C50C-407E-A947-70E740481C1C}">
                                <a14:useLocalDpi xmlns:a14="http://schemas.microsoft.com/office/drawing/2010/main" val="0"/>
                              </a:ext>
                            </a:extLst>
                          </a:blip>
                          <a:srcRect l="12300" r="12300"/>
                          <a:stretch>
                            <a:fillRect/>
                          </a:stretch>
                        </pic:blipFill>
                        <pic:spPr bwMode="auto">
                          <a:xfrm>
                            <a:off x="0" y="0"/>
                            <a:ext cx="6603813" cy="5852160"/>
                          </a:xfrm>
                          <a:prstGeom prst="rect">
                            <a:avLst/>
                          </a:prstGeom>
                          <a:ln w="38100">
                            <a:noFill/>
                            <a:miter lim="800000"/>
                          </a:ln>
                          <a:extLst>
                            <a:ext uri="{53640926-AAD7-44D8-BBD7-CCE9431645EC}">
                              <a14:shadowObscured xmlns:a14="http://schemas.microsoft.com/office/drawing/2010/main"/>
                            </a:ext>
                          </a:extLst>
                        </pic:spPr>
                      </pic:pic>
                    </a:graphicData>
                  </a:graphic>
                </wp:inline>
              </w:drawing>
            </w:r>
          </w:p>
        </w:tc>
      </w:tr>
      <w:tr w:rsidR="00C80B04" w:rsidRPr="00C80B04" w14:paraId="4C678980" w14:textId="77777777" w:rsidTr="00742909">
        <w:trPr>
          <w:trHeight w:val="2736"/>
        </w:trPr>
        <w:tc>
          <w:tcPr>
            <w:tcW w:w="10800" w:type="dxa"/>
            <w:gridSpan w:val="2"/>
            <w:vAlign w:val="center"/>
          </w:tcPr>
          <w:p w14:paraId="3AD65AD6" w14:textId="30407F17" w:rsidR="00C80B04" w:rsidRPr="00531CB3" w:rsidRDefault="000D0196" w:rsidP="00742909">
            <w:pPr>
              <w:pStyle w:val="Title"/>
              <w:jc w:val="left"/>
              <w:rPr>
                <w:color w:val="FFFFFF" w:themeColor="background1"/>
                <w:sz w:val="120"/>
                <w:szCs w:val="120"/>
              </w:rPr>
            </w:pPr>
            <w:r>
              <w:rPr>
                <w:color w:val="FFFFFF" w:themeColor="background1"/>
                <w:sz w:val="120"/>
                <w:szCs w:val="120"/>
              </w:rPr>
              <w:t>cv FOR JOBS</w:t>
            </w:r>
          </w:p>
        </w:tc>
      </w:tr>
      <w:tr w:rsidR="00E02361" w:rsidRPr="00C80B04" w14:paraId="313AC12C" w14:textId="77777777" w:rsidTr="00197D6A">
        <w:trPr>
          <w:trHeight w:val="360"/>
        </w:trPr>
        <w:tc>
          <w:tcPr>
            <w:tcW w:w="7020" w:type="dxa"/>
          </w:tcPr>
          <w:p w14:paraId="3B12D176" w14:textId="77777777" w:rsidR="00E02361" w:rsidRPr="00C80B04" w:rsidRDefault="00197D6A" w:rsidP="00742909">
            <w:pPr>
              <w:pStyle w:val="Subtitle"/>
              <w:jc w:val="left"/>
            </w:pPr>
            <w:r w:rsidRPr="00E02361">
              <w:rPr>
                <w:noProof/>
              </w:rPr>
              <mc:AlternateContent>
                <mc:Choice Requires="wpg">
                  <w:drawing>
                    <wp:inline distT="0" distB="0" distL="0" distR="0" wp14:anchorId="18907670" wp14:editId="791C5A03">
                      <wp:extent cx="602728" cy="596004"/>
                      <wp:effectExtent l="171450" t="152400" r="178435" b="185420"/>
                      <wp:docPr id="15" name="Group 14">
                        <a:extLst xmlns:a="http://schemas.openxmlformats.org/drawingml/2006/main">
                          <a:ext uri="{FF2B5EF4-FFF2-40B4-BE49-F238E27FC236}">
                            <a16:creationId xmlns:a16="http://schemas.microsoft.com/office/drawing/2014/main" id="{E5D51DDB-9673-3EB3-5A4C-FC9A8E5EB2C4}"/>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537119026" name="Straight Connector 537119026">
                                <a:extLst>
                                  <a:ext uri="{FF2B5EF4-FFF2-40B4-BE49-F238E27FC236}">
                                    <a16:creationId xmlns:a16="http://schemas.microsoft.com/office/drawing/2014/main" id="{4BC1B833-D0D3-F240-EFE9-6CA718F4FC37}"/>
                                  </a:ext>
                                </a:extLst>
                              </wps:cNvPr>
                              <wps:cNvCnPr>
                                <a:cxnSpLocks/>
                              </wps:cNvCnPr>
                              <wps:spPr>
                                <a:xfrm>
                                  <a:off x="46718" y="0"/>
                                  <a:ext cx="549286" cy="0"/>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87241277" name="Straight Connector 787241277">
                                <a:extLst>
                                  <a:ext uri="{FF2B5EF4-FFF2-40B4-BE49-F238E27FC236}">
                                    <a16:creationId xmlns:a16="http://schemas.microsoft.com/office/drawing/2014/main" id="{357E45EA-B5EA-7651-5C44-B45F5739233C}"/>
                                  </a:ext>
                                </a:extLst>
                              </wps:cNvPr>
                              <wps:cNvCnPr>
                                <a:cxnSpLocks/>
                              </wps:cNvCnPr>
                              <wps:spPr>
                                <a:xfrm>
                                  <a:off x="602728" y="0"/>
                                  <a:ext cx="0" cy="544109"/>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46705478" name="Straight Connector 1646705478">
                                <a:extLst>
                                  <a:ext uri="{FF2B5EF4-FFF2-40B4-BE49-F238E27FC236}">
                                    <a16:creationId xmlns:a16="http://schemas.microsoft.com/office/drawing/2014/main" id="{62C7A966-3CEC-757D-106F-9E4061AA39B3}"/>
                                  </a:ext>
                                </a:extLst>
                              </wps:cNvPr>
                              <wps:cNvCnPr>
                                <a:cxnSpLocks/>
                              </wps:cNvCnPr>
                              <wps:spPr>
                                <a:xfrm flipV="1">
                                  <a:off x="0" y="56642"/>
                                  <a:ext cx="539362" cy="539362"/>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4336FFC" id="Group 14" o:spid="_x0000_s1026" alt="&quot;&quot;" style="width:47.45pt;height:46.95pt;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">
                      <v:line id="Straight Connector 537119026"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" strokecolor="#4a7f74 [3204]" strokeweight="20pt">
                        <v:stroke joinstyle="miter" endcap="square"/>
                        <o:lock v:ext="edit" shapetype="f"/>
                      </v:line>
                      <v:line id="Straight Connector 787241277"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" strokecolor="#4a7f74 [3204]" strokeweight="20pt">
                        <v:stroke joinstyle="miter" endcap="square"/>
                        <o:lock v:ext="edit" shapetype="f"/>
                      </v:line>
                      <v:line id="Straight Connector 1646705478"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" strokecolor="#4a7f74 [3204]" strokeweight="20pt">
                        <v:stroke joinstyle="miter" endcap="square"/>
                        <o:lock v:ext="edit" shapetype="f"/>
                      </v:line>
                      <w10:anchorlock/>
                    </v:group>
                  </w:pict>
                </mc:Fallback>
              </mc:AlternateContent>
            </w:r>
            <w:r w:rsidRPr="00E02361">
              <w:rPr>
                <w:noProof/>
              </w:rPr>
              <mc:AlternateContent>
                <mc:Choice Requires="wpg">
                  <w:drawing>
                    <wp:inline distT="0" distB="0" distL="0" distR="0" wp14:anchorId="4FB60F30" wp14:editId="16718612">
                      <wp:extent cx="602728" cy="596004"/>
                      <wp:effectExtent l="174943" t="167957" r="181927" b="162878"/>
                      <wp:docPr id="1363538676"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083351127" name="Straight Connector 1083351127"/>
                              <wps:cNvCnPr>
                                <a:cxnSpLocks/>
                              </wps:cNvCnPr>
                              <wps:spPr>
                                <a:xfrm>
                                  <a:off x="46718" y="0"/>
                                  <a:ext cx="549286" cy="0"/>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816303492" name="Straight Connector 1816303492"/>
                              <wps:cNvCnPr>
                                <a:cxnSpLocks/>
                              </wps:cNvCnPr>
                              <wps:spPr>
                                <a:xfrm>
                                  <a:off x="602728" y="0"/>
                                  <a:ext cx="0" cy="544109"/>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12147472" name="Straight Connector 512147472"/>
                              <wps:cNvCnPr>
                                <a:cxnSpLocks/>
                              </wps:cNvCnPr>
                              <wps:spPr>
                                <a:xfrm flipV="1">
                                  <a:off x="0" y="56642"/>
                                  <a:ext cx="539362" cy="539362"/>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3FABF00"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">
                      <v:line id="Straight Connector 108335112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" strokecolor="#8896c6 [3205]" strokeweight="20pt">
                        <v:stroke joinstyle="miter" endcap="square"/>
                        <o:lock v:ext="edit" shapetype="f"/>
                      </v:line>
                      <v:line id="Straight Connector 181630349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" strokecolor="#8896c6 [3205]" strokeweight="20pt">
                        <v:stroke joinstyle="miter" endcap="square"/>
                        <o:lock v:ext="edit" shapetype="f"/>
                      </v:line>
                      <v:line id="Straight Connector 512147472"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" strokecolor="#8896c6 [3205]" strokeweight="20pt">
                        <v:stroke joinstyle="miter" endcap="square"/>
                        <o:lock v:ext="edit" shapetype="f"/>
                      </v:line>
                      <w10:anchorlock/>
                    </v:group>
                  </w:pict>
                </mc:Fallback>
              </mc:AlternateContent>
            </w:r>
            <w:r w:rsidRPr="00E02361">
              <w:rPr>
                <w:noProof/>
              </w:rPr>
              <mc:AlternateContent>
                <mc:Choice Requires="wpg">
                  <w:drawing>
                    <wp:inline distT="0" distB="0" distL="0" distR="0" wp14:anchorId="1C312E04" wp14:editId="25BF2240">
                      <wp:extent cx="602728" cy="596004"/>
                      <wp:effectExtent l="171450" t="152400" r="178435" b="185420"/>
                      <wp:docPr id="1135588028"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1193745496" name="Straight Connector 1193745496"/>
                              <wps:cNvCnPr>
                                <a:cxnSpLocks/>
                              </wps:cNvCnPr>
                              <wps:spPr>
                                <a:xfrm>
                                  <a:off x="46718" y="0"/>
                                  <a:ext cx="549286" cy="0"/>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47333444" name="Straight Connector 147333444"/>
                              <wps:cNvCnPr>
                                <a:cxnSpLocks/>
                              </wps:cNvCnPr>
                              <wps:spPr>
                                <a:xfrm>
                                  <a:off x="602728" y="0"/>
                                  <a:ext cx="0" cy="544109"/>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855830189" name="Straight Connector 1855830189"/>
                              <wps:cNvCnPr>
                                <a:cxnSpLocks/>
                              </wps:cNvCnPr>
                              <wps:spPr>
                                <a:xfrm flipV="1">
                                  <a:off x="0" y="56642"/>
                                  <a:ext cx="539362" cy="539362"/>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0EB84A54" id="Group 14" o:spid="_x0000_s1026" alt="&quot;&quot;" style="width:47.45pt;height:46.95pt;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">
                      <v:line id="Straight Connector 1193745496"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" strokecolor="#e28b37 [3208]" strokeweight="20pt">
                        <v:stroke joinstyle="miter" endcap="square"/>
                        <o:lock v:ext="edit" shapetype="f"/>
                      </v:line>
                      <v:line id="Straight Connector 147333444"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" strokecolor="#e28b37 [3208]" strokeweight="20pt">
                        <v:stroke joinstyle="miter" endcap="square"/>
                        <o:lock v:ext="edit" shapetype="f"/>
                      </v:line>
                      <v:line id="Straight Connector 1855830189"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" strokecolor="#e28b37 [3208]" strokeweight="20pt">
                        <v:stroke joinstyle="miter" endcap="square"/>
                        <o:lock v:ext="edit" shapetype="f"/>
                      </v:line>
                      <w10:anchorlock/>
                    </v:group>
                  </w:pict>
                </mc:Fallback>
              </mc:AlternateContent>
            </w:r>
            <w:r w:rsidRPr="00E02361">
              <w:rPr>
                <w:noProof/>
              </w:rPr>
              <mc:AlternateContent>
                <mc:Choice Requires="wpg">
                  <w:drawing>
                    <wp:inline distT="0" distB="0" distL="0" distR="0" wp14:anchorId="3091C013" wp14:editId="62827609">
                      <wp:extent cx="602728" cy="596004"/>
                      <wp:effectExtent l="174943" t="167957" r="181927" b="162878"/>
                      <wp:docPr id="95219974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651304893" name="Straight Connector 1651304893"/>
                              <wps:cNvCnPr>
                                <a:cxnSpLocks/>
                              </wps:cNvCnPr>
                              <wps:spPr>
                                <a:xfrm>
                                  <a:off x="46718" y="0"/>
                                  <a:ext cx="549286" cy="0"/>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852804329" name="Straight Connector 852804329"/>
                              <wps:cNvCnPr>
                                <a:cxnSpLocks/>
                              </wps:cNvCnPr>
                              <wps:spPr>
                                <a:xfrm>
                                  <a:off x="602728" y="0"/>
                                  <a:ext cx="0" cy="544109"/>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707223846" name="Straight Connector 707223846"/>
                              <wps:cNvCnPr>
                                <a:cxnSpLocks/>
                              </wps:cNvCnPr>
                              <wps:spPr>
                                <a:xfrm flipV="1">
                                  <a:off x="0" y="56642"/>
                                  <a:ext cx="539362" cy="539362"/>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0F580CBA"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">
                      <v:line id="Straight Connector 1651304893"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" strokecolor="#d8273d [3206]" strokeweight="20pt">
                        <v:stroke joinstyle="miter" endcap="square"/>
                        <o:lock v:ext="edit" shapetype="f"/>
                      </v:line>
                      <v:line id="Straight Connector 85280432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" strokecolor="#d8273d [3206]" strokeweight="20pt">
                        <v:stroke joinstyle="miter" endcap="square"/>
                        <o:lock v:ext="edit" shapetype="f"/>
                      </v:line>
                      <v:line id="Straight Connector 70722384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" strokecolor="#d8273d [3206]" strokeweight="20pt">
                        <v:stroke joinstyle="miter" endcap="square"/>
                        <o:lock v:ext="edit" shapetype="f"/>
                      </v:line>
                      <w10:anchorlock/>
                    </v:group>
                  </w:pict>
                </mc:Fallback>
              </mc:AlternateContent>
            </w:r>
          </w:p>
        </w:tc>
        <w:tc>
          <w:tcPr>
            <w:tcW w:w="3780" w:type="dxa"/>
            <w:vAlign w:val="bottom"/>
          </w:tcPr>
          <w:p w14:paraId="5BFA6D2A" w14:textId="77777777" w:rsidR="00E02361" w:rsidRPr="00197D6A" w:rsidRDefault="00742909" w:rsidP="00197D6A">
            <w:pPr>
              <w:pStyle w:val="Subtitle"/>
              <w:jc w:val="left"/>
              <w:rPr>
                <w:color w:val="FFFFFF" w:themeColor="background1"/>
                <w:sz w:val="32"/>
                <w:szCs w:val="18"/>
              </w:rPr>
            </w:pPr>
            <w:r w:rsidRPr="00197D6A">
              <w:rPr>
                <w:color w:val="FFFFFF" w:themeColor="background1"/>
                <w:sz w:val="32"/>
                <w:szCs w:val="18"/>
              </w:rPr>
              <w:t>First Up Consultants</w:t>
            </w:r>
          </w:p>
        </w:tc>
      </w:tr>
    </w:tbl>
    <w:p w14:paraId="36117174" w14:textId="77777777" w:rsidR="00066DE2" w:rsidRPr="00066DE2" w:rsidRDefault="001A5429" w:rsidP="0092125E">
      <w:r>
        <w:t xml:space="preserve"> </w:t>
      </w:r>
    </w:p>
    <w:p w14:paraId="563A3905" w14:textId="77777777" w:rsidR="00066DE2" w:rsidRPr="00066DE2" w:rsidRDefault="00066DE2" w:rsidP="00066DE2">
      <w:pPr>
        <w:sectPr w:rsidR="00066DE2" w:rsidRPr="00066DE2" w:rsidSect="00846351">
          <w:footerReference w:type="first" r:id="rId12"/>
          <w:pgSz w:w="12240" w:h="15840" w:code="1"/>
          <w:pgMar w:top="720" w:right="720" w:bottom="360" w:left="720" w:header="288" w:footer="288" w:gutter="0"/>
          <w:cols w:space="708"/>
          <w:docGrid w:linePitch="360"/>
        </w:sectPr>
      </w:pPr>
    </w:p>
    <w:p w14:paraId="12AA5268" w14:textId="77777777" w:rsidR="0096469F" w:rsidRDefault="0096469F" w:rsidP="0096469F">
      <w:pPr>
        <w:pStyle w:val="Graphicsanchor"/>
      </w:pPr>
      <w:r w:rsidRPr="0096469F">
        <w:rPr>
          <w:noProof/>
        </w:rPr>
        <w:lastRenderedPageBreak/>
        <w:drawing>
          <wp:anchor distT="0" distB="0" distL="114300" distR="114300" simplePos="0" relativeHeight="251664384" behindDoc="1" locked="1" layoutInCell="1" allowOverlap="1" wp14:anchorId="41F72F01" wp14:editId="42D31D3E">
            <wp:simplePos x="0" y="0"/>
            <wp:positionH relativeFrom="column">
              <wp:posOffset>-457200</wp:posOffset>
            </wp:positionH>
            <wp:positionV relativeFrom="paragraph">
              <wp:posOffset>-365760</wp:posOffset>
            </wp:positionV>
            <wp:extent cx="3657600" cy="10052145"/>
            <wp:effectExtent l="0" t="0" r="0" b="6350"/>
            <wp:wrapNone/>
            <wp:docPr id="4" name="Picture 3" descr="An airplane on the runway">
              <a:extLst xmlns:a="http://schemas.openxmlformats.org/drawingml/2006/main">
                <a:ext uri="{FF2B5EF4-FFF2-40B4-BE49-F238E27FC236}">
                  <a16:creationId xmlns:a16="http://schemas.microsoft.com/office/drawing/2014/main" id="{B9477F3B-61FF-981A-D36B-5D7CC3CA7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n airplane on the runway">
                      <a:extLst>
                        <a:ext uri="{FF2B5EF4-FFF2-40B4-BE49-F238E27FC236}">
                          <a16:creationId xmlns:a16="http://schemas.microsoft.com/office/drawing/2014/main" id="{B9477F3B-61FF-981A-D36B-5D7CC3CA7556}"/>
                        </a:ext>
                      </a:extLst>
                    </pic:cNvPr>
                    <pic:cNvPicPr>
                      <a:picLocks/>
                    </pic:cNvPicPr>
                  </pic:nvPicPr>
                  <pic:blipFill>
                    <a:blip r:embed="rId13" cstate="print">
                      <a:extLst>
                        <a:ext uri="{28A0092B-C50C-407E-A947-70E740481C1C}">
                          <a14:useLocalDpi xmlns:a14="http://schemas.microsoft.com/office/drawing/2010/main" val="0"/>
                        </a:ext>
                      </a:extLst>
                    </a:blip>
                    <a:srcRect l="38488" t="220" r="37407"/>
                    <a:stretch/>
                  </pic:blipFill>
                  <pic:spPr bwMode="auto">
                    <a:xfrm>
                      <a:off x="0" y="0"/>
                      <a:ext cx="3657600" cy="1005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CellMar>
          <w:left w:w="0" w:type="dxa"/>
          <w:right w:w="0" w:type="dxa"/>
        </w:tblCellMar>
        <w:tblLook w:val="0600" w:firstRow="0" w:lastRow="0" w:firstColumn="0" w:lastColumn="0" w:noHBand="1" w:noVBand="1"/>
      </w:tblPr>
      <w:tblGrid>
        <w:gridCol w:w="5636"/>
        <w:gridCol w:w="5164"/>
      </w:tblGrid>
      <w:tr w:rsidR="00742909" w:rsidRPr="00C80B04" w14:paraId="1A53AF06" w14:textId="77777777" w:rsidTr="0096469F">
        <w:trPr>
          <w:trHeight w:val="6624"/>
        </w:trPr>
        <w:tc>
          <w:tcPr>
            <w:tcW w:w="5636" w:type="dxa"/>
            <w:vMerge w:val="restart"/>
            <w:vAlign w:val="center"/>
          </w:tcPr>
          <w:p w14:paraId="2B280E3D" w14:textId="77777777" w:rsidR="00742909" w:rsidRPr="00C80B04" w:rsidRDefault="00742909" w:rsidP="00872F06">
            <w:pPr>
              <w:spacing w:before="0" w:after="0"/>
            </w:pPr>
          </w:p>
        </w:tc>
        <w:tc>
          <w:tcPr>
            <w:tcW w:w="5164" w:type="dxa"/>
            <w:vAlign w:val="bottom"/>
          </w:tcPr>
          <w:p w14:paraId="3AB70550" w14:textId="77777777" w:rsidR="00742909" w:rsidRPr="00404E77" w:rsidRDefault="00531CB3" w:rsidP="00594A1B">
            <w:pPr>
              <w:pStyle w:val="TOC2"/>
            </w:pPr>
            <w:r w:rsidRPr="00E02361">
              <w:rPr>
                <w:noProof/>
              </w:rPr>
              <mc:AlternateContent>
                <mc:Choice Requires="wpg">
                  <w:drawing>
                    <wp:inline distT="0" distB="0" distL="0" distR="0" wp14:anchorId="3815B23C" wp14:editId="3363720D">
                      <wp:extent cx="602728" cy="596004"/>
                      <wp:effectExtent l="174943" t="167957" r="181927" b="162878"/>
                      <wp:docPr id="18570425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137916560" name="Straight Connector 1137916560"/>
                              <wps:cNvCnPr>
                                <a:cxnSpLocks/>
                              </wps:cNvCnPr>
                              <wps:spPr>
                                <a:xfrm>
                                  <a:off x="46718" y="0"/>
                                  <a:ext cx="549286" cy="0"/>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4199724" name="Straight Connector 1804199724"/>
                              <wps:cNvCnPr>
                                <a:cxnSpLocks/>
                              </wps:cNvCnPr>
                              <wps:spPr>
                                <a:xfrm>
                                  <a:off x="602728" y="0"/>
                                  <a:ext cx="0" cy="544109"/>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234754" name="Straight Connector 93234754"/>
                              <wps:cNvCnPr>
                                <a:cxnSpLocks/>
                              </wps:cNvCnPr>
                              <wps:spPr>
                                <a:xfrm flipV="1">
                                  <a:off x="0" y="56642"/>
                                  <a:ext cx="539362" cy="539362"/>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0D2D83D"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">
                      <v:line id="Straight Connector 1137916560"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" strokecolor="black [3213]" strokeweight="20pt">
                        <v:stroke joinstyle="miter" endcap="square"/>
                        <o:lock v:ext="edit" shapetype="f"/>
                      </v:line>
                      <v:line id="Straight Connector 1804199724"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" strokecolor="black [3213]" strokeweight="20pt">
                        <v:stroke joinstyle="miter" endcap="square"/>
                        <o:lock v:ext="edit" shapetype="f"/>
                      </v:line>
                      <v:line id="Straight Connector 93234754"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" strokecolor="black [3213]" strokeweight="20pt">
                        <v:stroke joinstyle="miter" endcap="square"/>
                        <o:lock v:ext="edit" shapetype="f"/>
                      </v:line>
                      <w10:anchorlock/>
                    </v:group>
                  </w:pict>
                </mc:Fallback>
              </mc:AlternateContent>
            </w:r>
          </w:p>
        </w:tc>
      </w:tr>
      <w:tr w:rsidR="00742909" w:rsidRPr="00C80B04" w14:paraId="297C6EA7" w14:textId="77777777" w:rsidTr="00531CB3">
        <w:trPr>
          <w:trHeight w:val="4608"/>
        </w:trPr>
        <w:tc>
          <w:tcPr>
            <w:tcW w:w="5636" w:type="dxa"/>
            <w:vMerge/>
            <w:vAlign w:val="center"/>
          </w:tcPr>
          <w:p w14:paraId="176E2E4F" w14:textId="77777777" w:rsidR="00742909" w:rsidRDefault="00742909" w:rsidP="00872F06">
            <w:pPr>
              <w:spacing w:before="0" w:after="0"/>
              <w:rPr>
                <w:noProof/>
                <w:lang w:val="en-AU" w:eastAsia="en-AU"/>
              </w:rPr>
            </w:pPr>
          </w:p>
        </w:tc>
        <w:tc>
          <w:tcPr>
            <w:tcW w:w="5164" w:type="dxa"/>
            <w:vAlign w:val="bottom"/>
          </w:tcPr>
          <w:p w14:paraId="78F337DB" w14:textId="77777777" w:rsidR="00531CB3" w:rsidRPr="003D0FFF" w:rsidRDefault="00531CB3" w:rsidP="003D0FFF">
            <w:pPr>
              <w:pStyle w:val="TOCHeading"/>
            </w:pPr>
            <w:r w:rsidRPr="003D0FFF">
              <w:t>Table of contents</w:t>
            </w:r>
          </w:p>
          <w:p w14:paraId="25B2BE60" w14:textId="77777777" w:rsidR="003D0FFF" w:rsidRDefault="003D0FFF">
            <w:pPr>
              <w:pStyle w:val="TOC1"/>
            </w:pPr>
          </w:p>
          <w:p w14:paraId="553E3F6B" w14:textId="77777777" w:rsidR="003D0FFF" w:rsidRDefault="0096469F">
            <w:pPr>
              <w:pStyle w:val="TOC1"/>
              <w:rPr>
                <w:rFonts w:eastAsiaTheme="minorEastAsia"/>
                <w:noProof/>
                <w:color w:val="auto"/>
                <w:kern w:val="2"/>
                <w:szCs w:val="24"/>
                <w14:ligatures w14:val="standardContextual"/>
              </w:rPr>
            </w:pPr>
            <w:r>
              <w:fldChar w:fldCharType="begin"/>
            </w:r>
            <w:r>
              <w:instrText xml:space="preserve"> TOC \o "1-2" \h \z \u </w:instrText>
            </w:r>
            <w:r>
              <w:fldChar w:fldCharType="separate"/>
            </w:r>
            <w:hyperlink w:anchor="_Toc197443733" w:history="1">
              <w:r w:rsidR="003D0FFF" w:rsidRPr="003963B6">
                <w:rPr>
                  <w:rStyle w:val="Hyperlink"/>
                  <w:noProof/>
                </w:rPr>
                <w:t>introduction</w:t>
              </w:r>
              <w:r w:rsidR="003D0FFF">
                <w:rPr>
                  <w:noProof/>
                  <w:webHidden/>
                </w:rPr>
                <w:tab/>
              </w:r>
              <w:r w:rsidR="003D0FFF">
                <w:rPr>
                  <w:noProof/>
                  <w:webHidden/>
                </w:rPr>
                <w:fldChar w:fldCharType="begin"/>
              </w:r>
              <w:r w:rsidR="003D0FFF">
                <w:rPr>
                  <w:noProof/>
                  <w:webHidden/>
                </w:rPr>
                <w:instrText xml:space="preserve"> PAGEREF _Toc197443733 \h </w:instrText>
              </w:r>
              <w:r w:rsidR="003D0FFF">
                <w:rPr>
                  <w:noProof/>
                  <w:webHidden/>
                </w:rPr>
              </w:r>
              <w:r w:rsidR="003D0FFF">
                <w:rPr>
                  <w:noProof/>
                  <w:webHidden/>
                </w:rPr>
                <w:fldChar w:fldCharType="separate"/>
              </w:r>
              <w:r w:rsidR="003D0FFF">
                <w:rPr>
                  <w:noProof/>
                  <w:webHidden/>
                </w:rPr>
                <w:t>3</w:t>
              </w:r>
              <w:r w:rsidR="003D0FFF">
                <w:rPr>
                  <w:noProof/>
                  <w:webHidden/>
                </w:rPr>
                <w:fldChar w:fldCharType="end"/>
              </w:r>
            </w:hyperlink>
          </w:p>
          <w:p w14:paraId="5013BDD8" w14:textId="77777777" w:rsidR="003D0FFF" w:rsidRDefault="003D0FFF">
            <w:pPr>
              <w:pStyle w:val="TOC1"/>
              <w:tabs>
                <w:tab w:val="left" w:pos="480"/>
              </w:tabs>
              <w:rPr>
                <w:rFonts w:eastAsiaTheme="minorEastAsia"/>
                <w:noProof/>
                <w:color w:val="auto"/>
                <w:kern w:val="2"/>
                <w:szCs w:val="24"/>
                <w14:ligatures w14:val="standardContextual"/>
              </w:rPr>
            </w:pPr>
            <w:hyperlink w:anchor="_Toc197443734" w:history="1">
              <w:r w:rsidRPr="003963B6">
                <w:rPr>
                  <w:rStyle w:val="Hyperlink"/>
                  <w:noProof/>
                </w:rPr>
                <w:t>1.</w:t>
              </w:r>
              <w:r>
                <w:rPr>
                  <w:rFonts w:eastAsiaTheme="minorEastAsia"/>
                  <w:noProof/>
                  <w:color w:val="auto"/>
                  <w:kern w:val="2"/>
                  <w:szCs w:val="24"/>
                  <w14:ligatures w14:val="standardContextual"/>
                </w:rPr>
                <w:tab/>
              </w:r>
              <w:r w:rsidRPr="003963B6">
                <w:rPr>
                  <w:rStyle w:val="Hyperlink"/>
                  <w:noProof/>
                </w:rPr>
                <w:t>executive summary</w:t>
              </w:r>
              <w:r>
                <w:rPr>
                  <w:noProof/>
                  <w:webHidden/>
                </w:rPr>
                <w:tab/>
              </w:r>
              <w:r>
                <w:rPr>
                  <w:noProof/>
                  <w:webHidden/>
                </w:rPr>
                <w:fldChar w:fldCharType="begin"/>
              </w:r>
              <w:r>
                <w:rPr>
                  <w:noProof/>
                  <w:webHidden/>
                </w:rPr>
                <w:instrText xml:space="preserve"> PAGEREF _Toc197443734 \h </w:instrText>
              </w:r>
              <w:r>
                <w:rPr>
                  <w:noProof/>
                  <w:webHidden/>
                </w:rPr>
              </w:r>
              <w:r>
                <w:rPr>
                  <w:noProof/>
                  <w:webHidden/>
                </w:rPr>
                <w:fldChar w:fldCharType="separate"/>
              </w:r>
              <w:r>
                <w:rPr>
                  <w:noProof/>
                  <w:webHidden/>
                </w:rPr>
                <w:t>4</w:t>
              </w:r>
              <w:r>
                <w:rPr>
                  <w:noProof/>
                  <w:webHidden/>
                </w:rPr>
                <w:fldChar w:fldCharType="end"/>
              </w:r>
            </w:hyperlink>
          </w:p>
          <w:p w14:paraId="2066D65F" w14:textId="279C08AC" w:rsidR="003D0FFF" w:rsidRDefault="003D0FFF">
            <w:pPr>
              <w:pStyle w:val="TOC1"/>
              <w:tabs>
                <w:tab w:val="left" w:pos="480"/>
              </w:tabs>
              <w:rPr>
                <w:rFonts w:eastAsiaTheme="minorEastAsia"/>
                <w:noProof/>
                <w:color w:val="auto"/>
                <w:kern w:val="2"/>
                <w:szCs w:val="24"/>
                <w14:ligatures w14:val="standardContextual"/>
              </w:rPr>
            </w:pPr>
            <w:hyperlink w:anchor="_Toc197443735" w:history="1">
              <w:r w:rsidRPr="003963B6">
                <w:rPr>
                  <w:rStyle w:val="Hyperlink"/>
                  <w:noProof/>
                </w:rPr>
                <w:t>2.</w:t>
              </w:r>
              <w:r>
                <w:rPr>
                  <w:rFonts w:eastAsiaTheme="minorEastAsia"/>
                  <w:noProof/>
                  <w:color w:val="auto"/>
                  <w:kern w:val="2"/>
                  <w:szCs w:val="24"/>
                  <w14:ligatures w14:val="standardContextual"/>
                </w:rPr>
                <w:tab/>
              </w:r>
              <w:r w:rsidR="000D0196">
                <w:rPr>
                  <w:rStyle w:val="Hyperlink"/>
                  <w:noProof/>
                </w:rPr>
                <w:t>Home Page</w:t>
              </w:r>
              <w:r>
                <w:rPr>
                  <w:noProof/>
                  <w:webHidden/>
                </w:rPr>
                <w:tab/>
              </w:r>
              <w:r>
                <w:rPr>
                  <w:noProof/>
                  <w:webHidden/>
                </w:rPr>
                <w:fldChar w:fldCharType="begin"/>
              </w:r>
              <w:r>
                <w:rPr>
                  <w:noProof/>
                  <w:webHidden/>
                </w:rPr>
                <w:instrText xml:space="preserve"> PAGEREF _Toc197443735 \h </w:instrText>
              </w:r>
              <w:r>
                <w:rPr>
                  <w:noProof/>
                  <w:webHidden/>
                </w:rPr>
              </w:r>
              <w:r>
                <w:rPr>
                  <w:noProof/>
                  <w:webHidden/>
                </w:rPr>
                <w:fldChar w:fldCharType="separate"/>
              </w:r>
              <w:r>
                <w:rPr>
                  <w:noProof/>
                  <w:webHidden/>
                </w:rPr>
                <w:t>5</w:t>
              </w:r>
              <w:r>
                <w:rPr>
                  <w:noProof/>
                  <w:webHidden/>
                </w:rPr>
                <w:fldChar w:fldCharType="end"/>
              </w:r>
            </w:hyperlink>
          </w:p>
          <w:p w14:paraId="243AB841" w14:textId="77777777" w:rsidR="003D0FFF" w:rsidRDefault="003D0FFF">
            <w:pPr>
              <w:pStyle w:val="TOC1"/>
              <w:tabs>
                <w:tab w:val="left" w:pos="480"/>
              </w:tabs>
              <w:rPr>
                <w:rFonts w:eastAsiaTheme="minorEastAsia"/>
                <w:noProof/>
                <w:color w:val="auto"/>
                <w:kern w:val="2"/>
                <w:szCs w:val="24"/>
                <w14:ligatures w14:val="standardContextual"/>
              </w:rPr>
            </w:pPr>
            <w:hyperlink w:anchor="_Toc197443736" w:history="1">
              <w:r w:rsidRPr="003963B6">
                <w:rPr>
                  <w:rStyle w:val="Hyperlink"/>
                  <w:noProof/>
                </w:rPr>
                <w:t>3.</w:t>
              </w:r>
              <w:r>
                <w:rPr>
                  <w:rFonts w:eastAsiaTheme="minorEastAsia"/>
                  <w:noProof/>
                  <w:color w:val="auto"/>
                  <w:kern w:val="2"/>
                  <w:szCs w:val="24"/>
                  <w14:ligatures w14:val="standardContextual"/>
                </w:rPr>
                <w:tab/>
              </w:r>
              <w:r w:rsidRPr="003963B6">
                <w:rPr>
                  <w:rStyle w:val="Hyperlink"/>
                  <w:noProof/>
                </w:rPr>
                <w:t>business description</w:t>
              </w:r>
              <w:r>
                <w:rPr>
                  <w:noProof/>
                  <w:webHidden/>
                </w:rPr>
                <w:tab/>
              </w:r>
              <w:r>
                <w:rPr>
                  <w:noProof/>
                  <w:webHidden/>
                </w:rPr>
                <w:fldChar w:fldCharType="begin"/>
              </w:r>
              <w:r>
                <w:rPr>
                  <w:noProof/>
                  <w:webHidden/>
                </w:rPr>
                <w:instrText xml:space="preserve"> PAGEREF _Toc197443736 \h </w:instrText>
              </w:r>
              <w:r>
                <w:rPr>
                  <w:noProof/>
                  <w:webHidden/>
                </w:rPr>
              </w:r>
              <w:r>
                <w:rPr>
                  <w:noProof/>
                  <w:webHidden/>
                </w:rPr>
                <w:fldChar w:fldCharType="separate"/>
              </w:r>
              <w:r>
                <w:rPr>
                  <w:noProof/>
                  <w:webHidden/>
                </w:rPr>
                <w:t>6</w:t>
              </w:r>
              <w:r>
                <w:rPr>
                  <w:noProof/>
                  <w:webHidden/>
                </w:rPr>
                <w:fldChar w:fldCharType="end"/>
              </w:r>
            </w:hyperlink>
          </w:p>
          <w:p w14:paraId="7BBB62DC" w14:textId="77777777" w:rsidR="003D0FFF" w:rsidRDefault="003D0FFF">
            <w:pPr>
              <w:pStyle w:val="TOC1"/>
              <w:tabs>
                <w:tab w:val="left" w:pos="480"/>
              </w:tabs>
              <w:rPr>
                <w:rFonts w:eastAsiaTheme="minorEastAsia"/>
                <w:noProof/>
                <w:color w:val="auto"/>
                <w:kern w:val="2"/>
                <w:szCs w:val="24"/>
                <w14:ligatures w14:val="standardContextual"/>
              </w:rPr>
            </w:pPr>
            <w:hyperlink w:anchor="_Toc197443737" w:history="1">
              <w:r w:rsidRPr="003963B6">
                <w:rPr>
                  <w:rStyle w:val="Hyperlink"/>
                  <w:noProof/>
                </w:rPr>
                <w:t>4.</w:t>
              </w:r>
              <w:r>
                <w:rPr>
                  <w:rFonts w:eastAsiaTheme="minorEastAsia"/>
                  <w:noProof/>
                  <w:color w:val="auto"/>
                  <w:kern w:val="2"/>
                  <w:szCs w:val="24"/>
                  <w14:ligatures w14:val="standardContextual"/>
                </w:rPr>
                <w:tab/>
              </w:r>
              <w:r w:rsidRPr="003963B6">
                <w:rPr>
                  <w:rStyle w:val="Hyperlink"/>
                  <w:noProof/>
                </w:rPr>
                <w:t>market analysis</w:t>
              </w:r>
              <w:r>
                <w:rPr>
                  <w:noProof/>
                  <w:webHidden/>
                </w:rPr>
                <w:tab/>
              </w:r>
              <w:r>
                <w:rPr>
                  <w:noProof/>
                  <w:webHidden/>
                </w:rPr>
                <w:fldChar w:fldCharType="begin"/>
              </w:r>
              <w:r>
                <w:rPr>
                  <w:noProof/>
                  <w:webHidden/>
                </w:rPr>
                <w:instrText xml:space="preserve"> PAGEREF _Toc197443737 \h </w:instrText>
              </w:r>
              <w:r>
                <w:rPr>
                  <w:noProof/>
                  <w:webHidden/>
                </w:rPr>
              </w:r>
              <w:r>
                <w:rPr>
                  <w:noProof/>
                  <w:webHidden/>
                </w:rPr>
                <w:fldChar w:fldCharType="separate"/>
              </w:r>
              <w:r>
                <w:rPr>
                  <w:noProof/>
                  <w:webHidden/>
                </w:rPr>
                <w:t>8</w:t>
              </w:r>
              <w:r>
                <w:rPr>
                  <w:noProof/>
                  <w:webHidden/>
                </w:rPr>
                <w:fldChar w:fldCharType="end"/>
              </w:r>
            </w:hyperlink>
          </w:p>
          <w:p w14:paraId="5ECC9C8A" w14:textId="77777777" w:rsidR="003D0FFF" w:rsidRDefault="003D0FFF">
            <w:pPr>
              <w:pStyle w:val="TOC1"/>
              <w:tabs>
                <w:tab w:val="left" w:pos="480"/>
              </w:tabs>
              <w:rPr>
                <w:rFonts w:eastAsiaTheme="minorEastAsia"/>
                <w:noProof/>
                <w:color w:val="auto"/>
                <w:kern w:val="2"/>
                <w:szCs w:val="24"/>
                <w14:ligatures w14:val="standardContextual"/>
              </w:rPr>
            </w:pPr>
            <w:hyperlink w:anchor="_Toc197443738" w:history="1">
              <w:r w:rsidRPr="003963B6">
                <w:rPr>
                  <w:rStyle w:val="Hyperlink"/>
                  <w:noProof/>
                </w:rPr>
                <w:t>5.</w:t>
              </w:r>
              <w:r>
                <w:rPr>
                  <w:rFonts w:eastAsiaTheme="minorEastAsia"/>
                  <w:noProof/>
                  <w:color w:val="auto"/>
                  <w:kern w:val="2"/>
                  <w:szCs w:val="24"/>
                  <w14:ligatures w14:val="standardContextual"/>
                </w:rPr>
                <w:tab/>
              </w:r>
              <w:r w:rsidRPr="003963B6">
                <w:rPr>
                  <w:rStyle w:val="Hyperlink"/>
                  <w:noProof/>
                </w:rPr>
                <w:t>operating plan</w:t>
              </w:r>
              <w:r>
                <w:rPr>
                  <w:noProof/>
                  <w:webHidden/>
                </w:rPr>
                <w:tab/>
              </w:r>
              <w:r>
                <w:rPr>
                  <w:noProof/>
                  <w:webHidden/>
                </w:rPr>
                <w:fldChar w:fldCharType="begin"/>
              </w:r>
              <w:r>
                <w:rPr>
                  <w:noProof/>
                  <w:webHidden/>
                </w:rPr>
                <w:instrText xml:space="preserve"> PAGEREF _Toc197443738 \h </w:instrText>
              </w:r>
              <w:r>
                <w:rPr>
                  <w:noProof/>
                  <w:webHidden/>
                </w:rPr>
              </w:r>
              <w:r>
                <w:rPr>
                  <w:noProof/>
                  <w:webHidden/>
                </w:rPr>
                <w:fldChar w:fldCharType="separate"/>
              </w:r>
              <w:r>
                <w:rPr>
                  <w:noProof/>
                  <w:webHidden/>
                </w:rPr>
                <w:t>10</w:t>
              </w:r>
              <w:r>
                <w:rPr>
                  <w:noProof/>
                  <w:webHidden/>
                </w:rPr>
                <w:fldChar w:fldCharType="end"/>
              </w:r>
            </w:hyperlink>
          </w:p>
          <w:p w14:paraId="6A9E3578" w14:textId="77777777" w:rsidR="003D0FFF" w:rsidRDefault="003D0FFF">
            <w:pPr>
              <w:pStyle w:val="TOC1"/>
              <w:tabs>
                <w:tab w:val="left" w:pos="480"/>
              </w:tabs>
              <w:rPr>
                <w:rFonts w:eastAsiaTheme="minorEastAsia"/>
                <w:noProof/>
                <w:color w:val="auto"/>
                <w:kern w:val="2"/>
                <w:szCs w:val="24"/>
                <w14:ligatures w14:val="standardContextual"/>
              </w:rPr>
            </w:pPr>
            <w:hyperlink w:anchor="_Toc197443739" w:history="1">
              <w:r w:rsidRPr="003963B6">
                <w:rPr>
                  <w:rStyle w:val="Hyperlink"/>
                  <w:noProof/>
                </w:rPr>
                <w:t>6.</w:t>
              </w:r>
              <w:r>
                <w:rPr>
                  <w:rFonts w:eastAsiaTheme="minorEastAsia"/>
                  <w:noProof/>
                  <w:color w:val="auto"/>
                  <w:kern w:val="2"/>
                  <w:szCs w:val="24"/>
                  <w14:ligatures w14:val="standardContextual"/>
                </w:rPr>
                <w:tab/>
              </w:r>
              <w:r w:rsidRPr="003963B6">
                <w:rPr>
                  <w:rStyle w:val="Hyperlink"/>
                  <w:noProof/>
                </w:rPr>
                <w:t>marketing and sales plan</w:t>
              </w:r>
              <w:r>
                <w:rPr>
                  <w:noProof/>
                  <w:webHidden/>
                </w:rPr>
                <w:tab/>
              </w:r>
              <w:r>
                <w:rPr>
                  <w:noProof/>
                  <w:webHidden/>
                </w:rPr>
                <w:fldChar w:fldCharType="begin"/>
              </w:r>
              <w:r>
                <w:rPr>
                  <w:noProof/>
                  <w:webHidden/>
                </w:rPr>
                <w:instrText xml:space="preserve"> PAGEREF _Toc197443739 \h </w:instrText>
              </w:r>
              <w:r>
                <w:rPr>
                  <w:noProof/>
                  <w:webHidden/>
                </w:rPr>
              </w:r>
              <w:r>
                <w:rPr>
                  <w:noProof/>
                  <w:webHidden/>
                </w:rPr>
                <w:fldChar w:fldCharType="separate"/>
              </w:r>
              <w:r>
                <w:rPr>
                  <w:noProof/>
                  <w:webHidden/>
                </w:rPr>
                <w:t>11</w:t>
              </w:r>
              <w:r>
                <w:rPr>
                  <w:noProof/>
                  <w:webHidden/>
                </w:rPr>
                <w:fldChar w:fldCharType="end"/>
              </w:r>
            </w:hyperlink>
          </w:p>
          <w:p w14:paraId="5276268B" w14:textId="77777777" w:rsidR="003D0FFF" w:rsidRDefault="003D0FFF">
            <w:pPr>
              <w:pStyle w:val="TOC1"/>
              <w:tabs>
                <w:tab w:val="left" w:pos="480"/>
              </w:tabs>
              <w:rPr>
                <w:rFonts w:eastAsiaTheme="minorEastAsia"/>
                <w:noProof/>
                <w:color w:val="auto"/>
                <w:kern w:val="2"/>
                <w:szCs w:val="24"/>
                <w14:ligatures w14:val="standardContextual"/>
              </w:rPr>
            </w:pPr>
            <w:hyperlink w:anchor="_Toc197443740" w:history="1">
              <w:r w:rsidRPr="003963B6">
                <w:rPr>
                  <w:rStyle w:val="Hyperlink"/>
                  <w:noProof/>
                </w:rPr>
                <w:t>7.</w:t>
              </w:r>
              <w:r>
                <w:rPr>
                  <w:rFonts w:eastAsiaTheme="minorEastAsia"/>
                  <w:noProof/>
                  <w:color w:val="auto"/>
                  <w:kern w:val="2"/>
                  <w:szCs w:val="24"/>
                  <w14:ligatures w14:val="standardContextual"/>
                </w:rPr>
                <w:tab/>
              </w:r>
              <w:r w:rsidRPr="003963B6">
                <w:rPr>
                  <w:rStyle w:val="Hyperlink"/>
                  <w:noProof/>
                </w:rPr>
                <w:t>financial plan</w:t>
              </w:r>
              <w:r>
                <w:rPr>
                  <w:noProof/>
                  <w:webHidden/>
                </w:rPr>
                <w:tab/>
              </w:r>
              <w:r>
                <w:rPr>
                  <w:noProof/>
                  <w:webHidden/>
                </w:rPr>
                <w:fldChar w:fldCharType="begin"/>
              </w:r>
              <w:r>
                <w:rPr>
                  <w:noProof/>
                  <w:webHidden/>
                </w:rPr>
                <w:instrText xml:space="preserve"> PAGEREF _Toc197443740 \h </w:instrText>
              </w:r>
              <w:r>
                <w:rPr>
                  <w:noProof/>
                  <w:webHidden/>
                </w:rPr>
              </w:r>
              <w:r>
                <w:rPr>
                  <w:noProof/>
                  <w:webHidden/>
                </w:rPr>
                <w:fldChar w:fldCharType="separate"/>
              </w:r>
              <w:r>
                <w:rPr>
                  <w:noProof/>
                  <w:webHidden/>
                </w:rPr>
                <w:t>12</w:t>
              </w:r>
              <w:r>
                <w:rPr>
                  <w:noProof/>
                  <w:webHidden/>
                </w:rPr>
                <w:fldChar w:fldCharType="end"/>
              </w:r>
            </w:hyperlink>
          </w:p>
          <w:p w14:paraId="19B17632" w14:textId="77777777" w:rsidR="003D0FFF" w:rsidRDefault="003D0FFF">
            <w:pPr>
              <w:pStyle w:val="TOC1"/>
              <w:rPr>
                <w:rFonts w:eastAsiaTheme="minorEastAsia"/>
                <w:noProof/>
                <w:color w:val="auto"/>
                <w:kern w:val="2"/>
                <w:szCs w:val="24"/>
                <w14:ligatures w14:val="standardContextual"/>
              </w:rPr>
            </w:pPr>
            <w:hyperlink w:anchor="_Toc197443741" w:history="1">
              <w:r w:rsidRPr="003963B6">
                <w:rPr>
                  <w:rStyle w:val="Hyperlink"/>
                  <w:noProof/>
                </w:rPr>
                <w:t>Appendix</w:t>
              </w:r>
              <w:r>
                <w:rPr>
                  <w:noProof/>
                  <w:webHidden/>
                </w:rPr>
                <w:tab/>
              </w:r>
              <w:r>
                <w:rPr>
                  <w:noProof/>
                  <w:webHidden/>
                </w:rPr>
                <w:fldChar w:fldCharType="begin"/>
              </w:r>
              <w:r>
                <w:rPr>
                  <w:noProof/>
                  <w:webHidden/>
                </w:rPr>
                <w:instrText xml:space="preserve"> PAGEREF _Toc197443741 \h </w:instrText>
              </w:r>
              <w:r>
                <w:rPr>
                  <w:noProof/>
                  <w:webHidden/>
                </w:rPr>
              </w:r>
              <w:r>
                <w:rPr>
                  <w:noProof/>
                  <w:webHidden/>
                </w:rPr>
                <w:fldChar w:fldCharType="separate"/>
              </w:r>
              <w:r>
                <w:rPr>
                  <w:noProof/>
                  <w:webHidden/>
                </w:rPr>
                <w:t>15</w:t>
              </w:r>
              <w:r>
                <w:rPr>
                  <w:noProof/>
                  <w:webHidden/>
                </w:rPr>
                <w:fldChar w:fldCharType="end"/>
              </w:r>
            </w:hyperlink>
          </w:p>
          <w:p w14:paraId="48100B85" w14:textId="77777777" w:rsidR="003D0FFF" w:rsidRDefault="003D0FFF">
            <w:pPr>
              <w:pStyle w:val="TOC2"/>
              <w:rPr>
                <w:rFonts w:eastAsiaTheme="minorEastAsia"/>
                <w:noProof/>
                <w:color w:val="auto"/>
                <w:kern w:val="2"/>
                <w:szCs w:val="24"/>
                <w14:ligatures w14:val="standardContextual"/>
              </w:rPr>
            </w:pPr>
            <w:hyperlink w:anchor="_Toc197443742" w:history="1">
              <w:r w:rsidRPr="003963B6">
                <w:rPr>
                  <w:rStyle w:val="Hyperlink"/>
                  <w:noProof/>
                </w:rPr>
                <w:t>Instructions for Getting Started with Estimated Start-Up Costs</w:t>
              </w:r>
              <w:r>
                <w:rPr>
                  <w:noProof/>
                  <w:webHidden/>
                </w:rPr>
                <w:tab/>
              </w:r>
              <w:r>
                <w:rPr>
                  <w:noProof/>
                  <w:webHidden/>
                </w:rPr>
                <w:fldChar w:fldCharType="begin"/>
              </w:r>
              <w:r>
                <w:rPr>
                  <w:noProof/>
                  <w:webHidden/>
                </w:rPr>
                <w:instrText xml:space="preserve"> PAGEREF _Toc197443742 \h </w:instrText>
              </w:r>
              <w:r>
                <w:rPr>
                  <w:noProof/>
                  <w:webHidden/>
                </w:rPr>
              </w:r>
              <w:r>
                <w:rPr>
                  <w:noProof/>
                  <w:webHidden/>
                </w:rPr>
                <w:fldChar w:fldCharType="separate"/>
              </w:r>
              <w:r>
                <w:rPr>
                  <w:noProof/>
                  <w:webHidden/>
                </w:rPr>
                <w:t>16</w:t>
              </w:r>
              <w:r>
                <w:rPr>
                  <w:noProof/>
                  <w:webHidden/>
                </w:rPr>
                <w:fldChar w:fldCharType="end"/>
              </w:r>
            </w:hyperlink>
          </w:p>
          <w:p w14:paraId="2A96BF5D" w14:textId="77777777" w:rsidR="003D0FFF" w:rsidRDefault="003D0FFF">
            <w:pPr>
              <w:pStyle w:val="TOC2"/>
              <w:rPr>
                <w:rFonts w:eastAsiaTheme="minorEastAsia"/>
                <w:noProof/>
                <w:color w:val="auto"/>
                <w:kern w:val="2"/>
                <w:szCs w:val="24"/>
                <w14:ligatures w14:val="standardContextual"/>
              </w:rPr>
            </w:pPr>
            <w:hyperlink w:anchor="_Toc197443743" w:history="1">
              <w:r w:rsidRPr="003963B6">
                <w:rPr>
                  <w:rStyle w:val="Hyperlink"/>
                  <w:noProof/>
                </w:rPr>
                <w:t>Instructions for Getting Started on Profit &amp; Loss Projections</w:t>
              </w:r>
              <w:r>
                <w:rPr>
                  <w:noProof/>
                  <w:webHidden/>
                </w:rPr>
                <w:tab/>
              </w:r>
              <w:r>
                <w:rPr>
                  <w:noProof/>
                  <w:webHidden/>
                </w:rPr>
                <w:fldChar w:fldCharType="begin"/>
              </w:r>
              <w:r>
                <w:rPr>
                  <w:noProof/>
                  <w:webHidden/>
                </w:rPr>
                <w:instrText xml:space="preserve"> PAGEREF _Toc197443743 \h </w:instrText>
              </w:r>
              <w:r>
                <w:rPr>
                  <w:noProof/>
                  <w:webHidden/>
                </w:rPr>
              </w:r>
              <w:r>
                <w:rPr>
                  <w:noProof/>
                  <w:webHidden/>
                </w:rPr>
                <w:fldChar w:fldCharType="separate"/>
              </w:r>
              <w:r>
                <w:rPr>
                  <w:noProof/>
                  <w:webHidden/>
                </w:rPr>
                <w:t>18</w:t>
              </w:r>
              <w:r>
                <w:rPr>
                  <w:noProof/>
                  <w:webHidden/>
                </w:rPr>
                <w:fldChar w:fldCharType="end"/>
              </w:r>
            </w:hyperlink>
          </w:p>
          <w:p w14:paraId="743828A6" w14:textId="77777777" w:rsidR="00742909" w:rsidRDefault="0096469F" w:rsidP="0096469F">
            <w:pPr>
              <w:pStyle w:val="TOC2"/>
            </w:pPr>
            <w:r>
              <w:fldChar w:fldCharType="end"/>
            </w:r>
          </w:p>
        </w:tc>
      </w:tr>
    </w:tbl>
    <w:p w14:paraId="25ADCA5F" w14:textId="77777777" w:rsidR="000A7626" w:rsidRDefault="000A7626" w:rsidP="003D0FFF"/>
    <w:p w14:paraId="17395FDA" w14:textId="77777777" w:rsidR="000A7626" w:rsidRPr="000A7626" w:rsidRDefault="000A7626" w:rsidP="003D0FFF">
      <w:pPr>
        <w:sectPr w:rsidR="000A7626" w:rsidRPr="000A7626" w:rsidSect="00846351">
          <w:footerReference w:type="default" r:id="rId14"/>
          <w:footerReference w:type="first" r:id="rId15"/>
          <w:pgSz w:w="12240" w:h="15840" w:code="1"/>
          <w:pgMar w:top="576" w:right="720" w:bottom="0" w:left="720" w:header="0" w:footer="0" w:gutter="0"/>
          <w:pgNumType w:fmt="lowerRoman"/>
          <w:cols w:space="708"/>
          <w:titlePg/>
          <w:docGrid w:linePitch="360"/>
        </w:sectPr>
      </w:pPr>
    </w:p>
    <w:p w14:paraId="0F1EF0A9" w14:textId="77777777" w:rsidR="006F7B2D" w:rsidRPr="00F90C00" w:rsidRDefault="006F7B2D" w:rsidP="00F90C00">
      <w:pPr>
        <w:pStyle w:val="Heading1"/>
      </w:pPr>
      <w:bookmarkStart w:id="0" w:name="_Toc197443733"/>
      <w:r w:rsidRPr="00F90C00">
        <w:lastRenderedPageBreak/>
        <w:t>introduction</w:t>
      </w:r>
      <w:bookmarkEnd w:id="0"/>
    </w:p>
    <w:p w14:paraId="31033B4B" w14:textId="77777777" w:rsidR="001E1E58" w:rsidRDefault="00F90C00" w:rsidP="0003123C">
      <w:r w:rsidRPr="00F90C00">
        <w:t>Creating an extensive business plan is unnecessary for most businesses to get started. However, creating a short business plan offers several benefits that more than outweigh the investment of time:</w:t>
      </w:r>
    </w:p>
    <w:p w14:paraId="6406730D" w14:textId="77777777" w:rsidR="00F90C00" w:rsidRPr="000612A6" w:rsidRDefault="00F90C00" w:rsidP="00F90C00">
      <w:pPr>
        <w:pStyle w:val="ListBullet"/>
      </w:pPr>
      <w:r w:rsidRPr="000612A6">
        <w:t>The process of thinking and writing the plan provides clarity for the business.</w:t>
      </w:r>
    </w:p>
    <w:p w14:paraId="6678AC83" w14:textId="77777777" w:rsidR="00F90C00" w:rsidRPr="000612A6" w:rsidRDefault="00F90C00" w:rsidP="00F90C00">
      <w:pPr>
        <w:pStyle w:val="ListBullet"/>
      </w:pPr>
      <w:r w:rsidRPr="000612A6">
        <w:t>If capital is needed from outside sources, investors want to see a plan that demonstrates a solid understanding and vision for the business.</w:t>
      </w:r>
    </w:p>
    <w:p w14:paraId="3E7F01EB" w14:textId="77777777" w:rsidR="00F90C00" w:rsidRPr="000612A6" w:rsidRDefault="00F90C00" w:rsidP="00F90C00">
      <w:pPr>
        <w:pStyle w:val="ListBullet"/>
      </w:pPr>
      <w:r w:rsidRPr="000612A6">
        <w:t>The plan will help prioritize tasks that are most important.</w:t>
      </w:r>
    </w:p>
    <w:p w14:paraId="29797687" w14:textId="77777777" w:rsidR="00F90C00" w:rsidRPr="000612A6" w:rsidRDefault="00F90C00" w:rsidP="00F90C00">
      <w:pPr>
        <w:pStyle w:val="ListBullet"/>
      </w:pPr>
      <w:r w:rsidRPr="000612A6">
        <w:t>With growth, the plan offers a common understanding of the vision to new leaders.</w:t>
      </w:r>
    </w:p>
    <w:p w14:paraId="33C4F0EF" w14:textId="77777777" w:rsidR="00F90C00" w:rsidRDefault="00F90C00" w:rsidP="00F90C00">
      <w:r w:rsidRPr="000612A6">
        <w:t>A simple business plan for a start-up service company can be completed rather quickly. Keeping in mind who the intended audience is, write simply. The plan needs to be understandable, readable, and realistic.</w:t>
      </w:r>
    </w:p>
    <w:p w14:paraId="255BDD23" w14:textId="77777777" w:rsidR="00F90C00" w:rsidRPr="00A4571A" w:rsidRDefault="00F90C00" w:rsidP="00F90C00">
      <w:r w:rsidRPr="000612A6">
        <w:t>This template is organized into seven sub-plans or sections to be completed.</w:t>
      </w:r>
    </w:p>
    <w:p w14:paraId="503F5929" w14:textId="77777777" w:rsidR="00F90C00" w:rsidRPr="00F90C00" w:rsidRDefault="00F90C00" w:rsidP="00F90C00">
      <w:pPr>
        <w:pStyle w:val="ListNumber"/>
      </w:pPr>
      <w:r w:rsidRPr="00F90C00">
        <w:t>Executive Summary</w:t>
      </w:r>
    </w:p>
    <w:p w14:paraId="294C64BE" w14:textId="77777777" w:rsidR="00F90C00" w:rsidRPr="00F90C00" w:rsidRDefault="00F90C00" w:rsidP="00F90C00">
      <w:pPr>
        <w:pStyle w:val="ListNumber"/>
      </w:pPr>
      <w:r w:rsidRPr="00F90C00">
        <w:t>Company Overview</w:t>
      </w:r>
    </w:p>
    <w:p w14:paraId="72C1A79C" w14:textId="77777777" w:rsidR="00F90C00" w:rsidRPr="00F90C00" w:rsidRDefault="00F90C00" w:rsidP="00F90C00">
      <w:pPr>
        <w:pStyle w:val="ListNumber"/>
      </w:pPr>
      <w:r w:rsidRPr="00F90C00">
        <w:t>Business Description</w:t>
      </w:r>
    </w:p>
    <w:p w14:paraId="0A47FCAB" w14:textId="77777777" w:rsidR="00F90C00" w:rsidRPr="00F90C00" w:rsidRDefault="00F90C00" w:rsidP="00F90C00">
      <w:pPr>
        <w:pStyle w:val="ListNumber"/>
      </w:pPr>
      <w:r w:rsidRPr="00F90C00">
        <w:t>Market Analysis</w:t>
      </w:r>
    </w:p>
    <w:p w14:paraId="06B4DC4E" w14:textId="77777777" w:rsidR="00F90C00" w:rsidRPr="00F90C00" w:rsidRDefault="00F90C00" w:rsidP="00F90C00">
      <w:pPr>
        <w:pStyle w:val="ListNumber"/>
      </w:pPr>
      <w:r w:rsidRPr="00F90C00">
        <w:t>Operating Plan</w:t>
      </w:r>
    </w:p>
    <w:p w14:paraId="637447F1" w14:textId="77777777" w:rsidR="00F90C00" w:rsidRPr="00F90C00" w:rsidRDefault="00F90C00" w:rsidP="00F90C00">
      <w:pPr>
        <w:pStyle w:val="ListNumber"/>
      </w:pPr>
      <w:r w:rsidRPr="00F90C00">
        <w:t>Marketing and Sales Plan</w:t>
      </w:r>
    </w:p>
    <w:p w14:paraId="7EF8DDCF" w14:textId="77777777" w:rsidR="00F90C00" w:rsidRPr="00F90C00" w:rsidRDefault="00F90C00" w:rsidP="00F90C00">
      <w:pPr>
        <w:pStyle w:val="ListNumber"/>
      </w:pPr>
      <w:r w:rsidRPr="00F90C00">
        <w:t>Financial Plan</w:t>
      </w:r>
    </w:p>
    <w:p w14:paraId="2C6258AB" w14:textId="77777777" w:rsidR="00F90C00" w:rsidRPr="000612A6" w:rsidRDefault="00F90C00" w:rsidP="00F90C00">
      <w:r w:rsidRPr="000612A6">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14:paraId="53F0655F" w14:textId="77777777" w:rsidR="00F90C00" w:rsidRDefault="00F90C00" w:rsidP="00F90C00">
      <w:r w:rsidRPr="000612A6">
        <w:t>It is important to keep the business plan updated in order to see progress, celebrate success, and adjust where issues arise. This is best done on a quarterly, if not monthly, basis.</w:t>
      </w:r>
    </w:p>
    <w:p w14:paraId="486DD1C4" w14:textId="77777777" w:rsidR="0003123C" w:rsidRDefault="0003123C" w:rsidP="003D0FFF"/>
    <w:p w14:paraId="38152764" w14:textId="77777777" w:rsidR="0003123C" w:rsidRDefault="0003123C" w:rsidP="003D0FFF">
      <w:pPr>
        <w:sectPr w:rsidR="0003123C" w:rsidSect="00846351">
          <w:headerReference w:type="default" r:id="rId16"/>
          <w:footerReference w:type="default" r:id="rId17"/>
          <w:headerReference w:type="first" r:id="rId18"/>
          <w:footerReference w:type="first" r:id="rId19"/>
          <w:pgSz w:w="12240" w:h="15840" w:code="1"/>
          <w:pgMar w:top="2016" w:right="1080" w:bottom="720" w:left="1080" w:header="648" w:footer="432" w:gutter="0"/>
          <w:cols w:space="708"/>
          <w:docGrid w:linePitch="360"/>
        </w:sectPr>
      </w:pPr>
    </w:p>
    <w:p w14:paraId="1E950358" w14:textId="77777777" w:rsidR="006F7B2D" w:rsidRPr="006F7B2D" w:rsidRDefault="006F7B2D" w:rsidP="00BA31C4">
      <w:pPr>
        <w:pStyle w:val="Heading1"/>
        <w:numPr>
          <w:ilvl w:val="0"/>
          <w:numId w:val="47"/>
        </w:numPr>
        <w:ind w:hanging="360"/>
        <w:rPr>
          <w:rStyle w:val="Bold"/>
          <w:b/>
          <w:bCs w:val="0"/>
        </w:rPr>
      </w:pPr>
      <w:bookmarkStart w:id="1" w:name="_Toc197443734"/>
      <w:r>
        <w:lastRenderedPageBreak/>
        <w:t>executive summary</w:t>
      </w:r>
      <w:bookmarkEnd w:id="1"/>
    </w:p>
    <w:p w14:paraId="7DB715E3" w14:textId="77777777" w:rsidR="000D0196" w:rsidRPr="000D0196" w:rsidRDefault="000D0196" w:rsidP="000D0196">
      <w:pPr>
        <w:rPr>
          <w:rStyle w:val="Bold"/>
          <w:b w:val="0"/>
          <w:bCs w:val="0"/>
        </w:rPr>
      </w:pPr>
      <w:r w:rsidRPr="000D0196">
        <w:rPr>
          <w:rStyle w:val="Bold"/>
          <w:b w:val="0"/>
          <w:bCs w:val="0"/>
        </w:rPr>
        <w:t>CVforJobs.com is a specialized job support and career guidance platform focused on connecting job seekers from the Indian subcontinent with employment opportunities in the Gulf region. The platform is designed to go beyond traditional job portals by integrating AI-powered tools and community-driven support to improve job search outcomes and provide tailored assistance.</w:t>
      </w:r>
    </w:p>
    <w:p w14:paraId="73CF9D46" w14:textId="77777777" w:rsidR="000D0196" w:rsidRPr="000D0196" w:rsidRDefault="000D0196" w:rsidP="000D0196">
      <w:pPr>
        <w:rPr>
          <w:rStyle w:val="Bold"/>
          <w:b w:val="0"/>
          <w:bCs w:val="0"/>
        </w:rPr>
      </w:pPr>
    </w:p>
    <w:p w14:paraId="7ED17159" w14:textId="77777777" w:rsidR="000D0196" w:rsidRPr="000D0196" w:rsidRDefault="000D0196" w:rsidP="000D0196">
      <w:pPr>
        <w:rPr>
          <w:rStyle w:val="Bold"/>
          <w:b w:val="0"/>
          <w:bCs w:val="0"/>
        </w:rPr>
      </w:pPr>
      <w:r w:rsidRPr="000D0196">
        <w:rPr>
          <w:rStyle w:val="Bold"/>
          <w:b w:val="0"/>
          <w:bCs w:val="0"/>
        </w:rPr>
        <w:t>With a mission to simplify and strengthen the job search journey, CVforJobs.com offers curated job listings, intelligent CV feedback, interview preparation support, and region-specific job market insights. The platform also aims to educate users on essential pre-departure preparations, local contacts, and legal precautions for working abroad.</w:t>
      </w:r>
    </w:p>
    <w:p w14:paraId="43F66B54" w14:textId="77777777" w:rsidR="000D0196" w:rsidRPr="000D0196" w:rsidRDefault="000D0196" w:rsidP="000D0196">
      <w:pPr>
        <w:rPr>
          <w:rStyle w:val="Bold"/>
          <w:b w:val="0"/>
          <w:bCs w:val="0"/>
        </w:rPr>
      </w:pPr>
    </w:p>
    <w:p w14:paraId="2106F5C5" w14:textId="5F804311" w:rsidR="00BA31C4" w:rsidRPr="000D0196" w:rsidRDefault="000D0196" w:rsidP="000D0196">
      <w:pPr>
        <w:rPr>
          <w:rStyle w:val="Strong"/>
          <w:b w:val="0"/>
          <w:bCs w:val="0"/>
        </w:rPr>
      </w:pPr>
      <w:r w:rsidRPr="000D0196">
        <w:rPr>
          <w:rStyle w:val="Bold"/>
          <w:b w:val="0"/>
          <w:bCs w:val="0"/>
        </w:rPr>
        <w:t>Whether users are first-time job seekers heading to the Gulf or professionals seeking better opportunities, CVforJobs.com acts as a comprehensive companion, empowering them to take informed and confident steps toward career success.</w:t>
      </w:r>
    </w:p>
    <w:p w14:paraId="2AC36399" w14:textId="77777777" w:rsidR="000D0196" w:rsidRDefault="000D0196" w:rsidP="003D0FFF">
      <w:pPr>
        <w:rPr>
          <w:rStyle w:val="Strong"/>
        </w:rPr>
      </w:pPr>
    </w:p>
    <w:p w14:paraId="451980DE" w14:textId="639405D0" w:rsidR="000D0196" w:rsidRPr="000D0196" w:rsidRDefault="000D0196" w:rsidP="000D0196">
      <w:pPr>
        <w:rPr>
          <w:b/>
          <w:bCs/>
          <w:lang w:val="en-AE"/>
        </w:rPr>
      </w:pPr>
      <w:r w:rsidRPr="000D0196">
        <w:rPr>
          <w:b/>
          <w:bCs/>
          <w:lang w:val="en-AE"/>
        </w:rPr>
        <w:t>Key Website Sections</w:t>
      </w:r>
      <w:r w:rsidRPr="000D0196">
        <w:rPr>
          <w:b/>
          <w:bCs/>
          <w:color w:val="EE0000"/>
          <w:lang w:val="en-AE"/>
        </w:rPr>
        <w:t xml:space="preserve"> [To be modifie]</w:t>
      </w:r>
    </w:p>
    <w:p w14:paraId="7E719604" w14:textId="77777777" w:rsidR="000D0196" w:rsidRPr="000D0196" w:rsidRDefault="000D0196" w:rsidP="000D0196">
      <w:pPr>
        <w:numPr>
          <w:ilvl w:val="0"/>
          <w:numId w:val="49"/>
        </w:numPr>
        <w:rPr>
          <w:lang w:val="en-AE"/>
        </w:rPr>
      </w:pPr>
      <w:r w:rsidRPr="000D0196">
        <w:rPr>
          <w:b/>
          <w:bCs/>
          <w:lang w:val="en-AE"/>
        </w:rPr>
        <w:t>Home</w:t>
      </w:r>
      <w:r w:rsidRPr="000D0196">
        <w:rPr>
          <w:b/>
          <w:bCs/>
          <w:lang w:val="en-AE"/>
        </w:rPr>
        <w:br/>
      </w:r>
      <w:r w:rsidRPr="000D0196">
        <w:rPr>
          <w:lang w:val="en-AE"/>
        </w:rPr>
        <w:t>Overview of platform features, latest updates, and user testimonials.</w:t>
      </w:r>
    </w:p>
    <w:p w14:paraId="669521B2" w14:textId="77777777" w:rsidR="000D0196" w:rsidRPr="000D0196" w:rsidRDefault="000D0196" w:rsidP="000D0196">
      <w:pPr>
        <w:numPr>
          <w:ilvl w:val="0"/>
          <w:numId w:val="49"/>
        </w:numPr>
        <w:rPr>
          <w:lang w:val="en-AE"/>
        </w:rPr>
      </w:pPr>
      <w:r w:rsidRPr="000D0196">
        <w:rPr>
          <w:b/>
          <w:bCs/>
          <w:lang w:val="en-AE"/>
        </w:rPr>
        <w:t>Jobs</w:t>
      </w:r>
      <w:r w:rsidRPr="000D0196">
        <w:rPr>
          <w:b/>
          <w:bCs/>
          <w:lang w:val="en-AE"/>
        </w:rPr>
        <w:br/>
      </w:r>
      <w:r w:rsidRPr="000D0196">
        <w:rPr>
          <w:lang w:val="en-AE"/>
        </w:rPr>
        <w:t>Curated listings of verified job opportunities in the Gulf region across multiple sectors.</w:t>
      </w:r>
    </w:p>
    <w:p w14:paraId="023A8874" w14:textId="77777777" w:rsidR="000D0196" w:rsidRPr="000D0196" w:rsidRDefault="000D0196" w:rsidP="000D0196">
      <w:pPr>
        <w:numPr>
          <w:ilvl w:val="0"/>
          <w:numId w:val="49"/>
        </w:numPr>
        <w:rPr>
          <w:b/>
          <w:bCs/>
          <w:lang w:val="en-AE"/>
        </w:rPr>
      </w:pPr>
      <w:r w:rsidRPr="000D0196">
        <w:rPr>
          <w:b/>
          <w:bCs/>
          <w:lang w:val="en-AE"/>
        </w:rPr>
        <w:t>AI CV Review</w:t>
      </w:r>
      <w:r w:rsidRPr="000D0196">
        <w:rPr>
          <w:b/>
          <w:bCs/>
          <w:lang w:val="en-AE"/>
        </w:rPr>
        <w:br/>
      </w:r>
      <w:r w:rsidRPr="000D0196">
        <w:rPr>
          <w:lang w:val="en-AE"/>
        </w:rPr>
        <w:t>An AI-powered tool that provides instant feedback and suggestions to improve CVs for Gulf job markets.</w:t>
      </w:r>
    </w:p>
    <w:p w14:paraId="1A917501" w14:textId="77777777" w:rsidR="000D0196" w:rsidRPr="000D0196" w:rsidRDefault="000D0196" w:rsidP="000D0196">
      <w:pPr>
        <w:numPr>
          <w:ilvl w:val="0"/>
          <w:numId w:val="49"/>
        </w:numPr>
        <w:rPr>
          <w:lang w:val="en-AE"/>
        </w:rPr>
      </w:pPr>
      <w:r w:rsidRPr="000D0196">
        <w:rPr>
          <w:b/>
          <w:bCs/>
          <w:lang w:val="en-AE"/>
        </w:rPr>
        <w:t>Interview Preparation</w:t>
      </w:r>
      <w:r w:rsidRPr="000D0196">
        <w:rPr>
          <w:b/>
          <w:bCs/>
          <w:lang w:val="en-AE"/>
        </w:rPr>
        <w:br/>
      </w:r>
      <w:r w:rsidRPr="000D0196">
        <w:rPr>
          <w:lang w:val="en-AE"/>
        </w:rPr>
        <w:t>Tips, mock interview templates, and sector-specific question banks to prepare users for employer interviews.</w:t>
      </w:r>
    </w:p>
    <w:p w14:paraId="594256F2" w14:textId="77777777" w:rsidR="000D0196" w:rsidRPr="000D0196" w:rsidRDefault="000D0196" w:rsidP="000D0196">
      <w:pPr>
        <w:numPr>
          <w:ilvl w:val="0"/>
          <w:numId w:val="49"/>
        </w:numPr>
        <w:rPr>
          <w:b/>
          <w:bCs/>
          <w:lang w:val="en-AE"/>
        </w:rPr>
      </w:pPr>
      <w:r w:rsidRPr="000D0196">
        <w:rPr>
          <w:b/>
          <w:bCs/>
          <w:lang w:val="en-AE"/>
        </w:rPr>
        <w:t>Pre-Departure Guide</w:t>
      </w:r>
      <w:r w:rsidRPr="000D0196">
        <w:rPr>
          <w:b/>
          <w:bCs/>
          <w:lang w:val="en-AE"/>
        </w:rPr>
        <w:br/>
      </w:r>
      <w:r w:rsidRPr="000D0196">
        <w:rPr>
          <w:lang w:val="en-AE"/>
        </w:rPr>
        <w:t>Essential information on visas, medical checks, document attestation, travel tips, and cultural orientation</w:t>
      </w:r>
      <w:r w:rsidRPr="000D0196">
        <w:rPr>
          <w:b/>
          <w:bCs/>
          <w:lang w:val="en-AE"/>
        </w:rPr>
        <w:t>.</w:t>
      </w:r>
    </w:p>
    <w:p w14:paraId="610E5981" w14:textId="77777777" w:rsidR="000D0196" w:rsidRPr="000D0196" w:rsidRDefault="000D0196" w:rsidP="000D0196">
      <w:pPr>
        <w:numPr>
          <w:ilvl w:val="0"/>
          <w:numId w:val="49"/>
        </w:numPr>
        <w:rPr>
          <w:lang w:val="en-AE"/>
        </w:rPr>
      </w:pPr>
      <w:r w:rsidRPr="000D0196">
        <w:rPr>
          <w:b/>
          <w:bCs/>
          <w:lang w:val="en-AE"/>
        </w:rPr>
        <w:lastRenderedPageBreak/>
        <w:t>Community Support</w:t>
      </w:r>
      <w:r w:rsidRPr="000D0196">
        <w:rPr>
          <w:b/>
          <w:bCs/>
          <w:lang w:val="en-AE"/>
        </w:rPr>
        <w:br/>
      </w:r>
      <w:r w:rsidRPr="000D0196">
        <w:rPr>
          <w:lang w:val="en-AE"/>
        </w:rPr>
        <w:t>A space for job seekers to connect with mentors, alumni, and volunteers offering guidance and real-life insights.</w:t>
      </w:r>
    </w:p>
    <w:p w14:paraId="7E8C90A9" w14:textId="77777777" w:rsidR="000D0196" w:rsidRPr="000D0196" w:rsidRDefault="000D0196" w:rsidP="000D0196">
      <w:pPr>
        <w:numPr>
          <w:ilvl w:val="0"/>
          <w:numId w:val="49"/>
        </w:numPr>
        <w:rPr>
          <w:lang w:val="en-AE"/>
        </w:rPr>
      </w:pPr>
      <w:r w:rsidRPr="000D0196">
        <w:rPr>
          <w:b/>
          <w:bCs/>
          <w:lang w:val="en-AE"/>
        </w:rPr>
        <w:t>Blog &amp; Resources</w:t>
      </w:r>
      <w:r w:rsidRPr="000D0196">
        <w:rPr>
          <w:b/>
          <w:bCs/>
          <w:lang w:val="en-AE"/>
        </w:rPr>
        <w:br/>
      </w:r>
      <w:r w:rsidRPr="000D0196">
        <w:rPr>
          <w:lang w:val="en-AE"/>
        </w:rPr>
        <w:t>Educational articles, career advice, country-specific hiring trends, and fraud prevention tips.</w:t>
      </w:r>
    </w:p>
    <w:p w14:paraId="7196ABB0" w14:textId="77777777" w:rsidR="000D0196" w:rsidRPr="000D0196" w:rsidRDefault="000D0196" w:rsidP="000D0196">
      <w:pPr>
        <w:numPr>
          <w:ilvl w:val="0"/>
          <w:numId w:val="49"/>
        </w:numPr>
        <w:rPr>
          <w:lang w:val="en-AE"/>
        </w:rPr>
      </w:pPr>
      <w:r w:rsidRPr="000D0196">
        <w:rPr>
          <w:b/>
          <w:bCs/>
          <w:lang w:val="en-AE"/>
        </w:rPr>
        <w:t>Contact &amp; Support</w:t>
      </w:r>
      <w:r w:rsidRPr="000D0196">
        <w:rPr>
          <w:b/>
          <w:bCs/>
          <w:lang w:val="en-AE"/>
        </w:rPr>
        <w:br/>
      </w:r>
      <w:r w:rsidRPr="000D0196">
        <w:rPr>
          <w:lang w:val="en-AE"/>
        </w:rPr>
        <w:t>Access to help desks, local representatives, and emergency contacts for urgent needs or clarifications.</w:t>
      </w:r>
    </w:p>
    <w:p w14:paraId="230F40B6" w14:textId="77777777" w:rsidR="000D0196" w:rsidRPr="000D0196" w:rsidRDefault="000D0196" w:rsidP="003D0FFF">
      <w:pPr>
        <w:rPr>
          <w:rStyle w:val="Strong"/>
          <w:lang w:val="en-AE"/>
        </w:rPr>
        <w:sectPr w:rsidR="000D0196" w:rsidRPr="000D0196" w:rsidSect="00846351">
          <w:headerReference w:type="default" r:id="rId20"/>
          <w:pgSz w:w="12240" w:h="15840" w:code="1"/>
          <w:pgMar w:top="2016" w:right="1080" w:bottom="720" w:left="1080" w:header="648" w:footer="432" w:gutter="0"/>
          <w:cols w:space="708"/>
          <w:docGrid w:linePitch="360"/>
        </w:sectPr>
      </w:pPr>
    </w:p>
    <w:p w14:paraId="1B325E29" w14:textId="77777777" w:rsidR="006F7B2D" w:rsidRDefault="006F7B2D" w:rsidP="00003408">
      <w:pPr>
        <w:pStyle w:val="Heading1"/>
        <w:numPr>
          <w:ilvl w:val="0"/>
          <w:numId w:val="47"/>
        </w:numPr>
        <w:ind w:hanging="360"/>
      </w:pPr>
      <w:bookmarkStart w:id="2" w:name="_Toc197443735"/>
      <w:r>
        <w:lastRenderedPageBreak/>
        <w:t>company overview</w:t>
      </w:r>
      <w:bookmarkEnd w:id="2"/>
    </w:p>
    <w:p w14:paraId="76530EC7" w14:textId="77777777" w:rsidR="00F90C00" w:rsidRDefault="00F90C00" w:rsidP="00F90C00">
      <w:r>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14:paraId="6B6AD7DC" w14:textId="77777777" w:rsidR="00F90C00" w:rsidRPr="00BA31C4" w:rsidRDefault="00F90C00" w:rsidP="00F90C00">
      <w:r>
        <w:t xml:space="preserve">This section is not meant to be lengthy. Keep it short and succinct. This is </w:t>
      </w:r>
      <w:r w:rsidR="005E2F2E">
        <w:t>a</w:t>
      </w:r>
      <w:r>
        <w:t xml:space="preserve"> snapshot of the business. The type of business will determine which of the following sections will be required for the business plan. Only include what is needed to properly represent the business and remove anything else.</w:t>
      </w:r>
    </w:p>
    <w:p w14:paraId="7CE7FE97" w14:textId="77777777" w:rsidR="00F90C00" w:rsidRDefault="00F90C00" w:rsidP="00F90C00">
      <w:pPr>
        <w:pStyle w:val="ListBullet"/>
      </w:pPr>
      <w:r w:rsidRPr="00043FFE">
        <w:rPr>
          <w:rStyle w:val="Bold"/>
        </w:rPr>
        <w:t>Company summary:</w:t>
      </w:r>
      <w:r w:rsidRPr="00BA31C4">
        <w:rPr>
          <w:rStyle w:val="Bold"/>
        </w:rPr>
        <w:t xml:space="preserve"> </w:t>
      </w:r>
      <w:r w:rsidRPr="00003408">
        <w:t>This is the introductory section to the company, also known as the ‘elevator pitch’ of what the company stands for and is setting out to do. Include the company’s goals and some of the near-term objectives. Even if it is a small, service-oriented company, developing a summary is an important step to explain and focus</w:t>
      </w:r>
      <w:r w:rsidR="00B87503">
        <w:t xml:space="preserve"> on</w:t>
      </w:r>
      <w:r w:rsidRPr="00003408">
        <w:t xml:space="preserve"> the core business.</w:t>
      </w:r>
    </w:p>
    <w:p w14:paraId="6B1EE7CE" w14:textId="77777777" w:rsidR="00F90C00" w:rsidRDefault="00F90C00" w:rsidP="00F90C00">
      <w:pPr>
        <w:pStyle w:val="ListBullet"/>
      </w:pPr>
      <w:r w:rsidRPr="00043FFE">
        <w:rPr>
          <w:rStyle w:val="Bold"/>
        </w:rPr>
        <w:t>Mission statement:</w:t>
      </w:r>
      <w:r w:rsidRPr="00BA31C4">
        <w:rPr>
          <w:rStyle w:val="Bold"/>
        </w:rPr>
        <w:t xml:space="preserve"> </w:t>
      </w:r>
      <w:r w:rsidRPr="00003408">
        <w:t>This is a concise statement on the guiding principles of the company and what the company aims to do for customers, employees, owners, and other stakeholders.</w:t>
      </w:r>
    </w:p>
    <w:p w14:paraId="1BAFBAE8" w14:textId="77777777" w:rsidR="00F90C00" w:rsidRDefault="00F90C00" w:rsidP="00F90C00">
      <w:pPr>
        <w:pStyle w:val="ListBullet"/>
      </w:pPr>
      <w:r w:rsidRPr="00043FFE">
        <w:rPr>
          <w:rStyle w:val="Bold"/>
        </w:rPr>
        <w:t xml:space="preserve">Company history: </w:t>
      </w:r>
      <w:r w:rsidRPr="00003408">
        <w:t>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14:paraId="3FA20D81" w14:textId="77777777" w:rsidR="00F90C00" w:rsidRDefault="00F90C00" w:rsidP="00F90C00">
      <w:pPr>
        <w:pStyle w:val="ListBullet"/>
      </w:pPr>
      <w:r w:rsidRPr="00043FFE">
        <w:rPr>
          <w:rStyle w:val="Bold"/>
        </w:rPr>
        <w:t>Markets and services:</w:t>
      </w:r>
      <w:r w:rsidRPr="00BA31C4">
        <w:rPr>
          <w:rStyle w:val="Bold"/>
        </w:rPr>
        <w:t xml:space="preserve"> </w:t>
      </w:r>
      <w:r w:rsidRPr="00003408">
        <w:t>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14:paraId="46ECE2AF" w14:textId="77777777" w:rsidR="00F90C00" w:rsidRDefault="00F90C00" w:rsidP="00F90C00">
      <w:pPr>
        <w:pStyle w:val="ListBullet"/>
      </w:pPr>
      <w:r w:rsidRPr="00043FFE">
        <w:rPr>
          <w:rStyle w:val="Bold"/>
        </w:rPr>
        <w:t>Operational structure:</w:t>
      </w:r>
      <w:r w:rsidRPr="00BA31C4">
        <w:rPr>
          <w:rStyle w:val="Bold"/>
        </w:rPr>
        <w:t xml:space="preserve"> </w:t>
      </w:r>
      <w:r w:rsidRPr="00003408">
        <w:t>This describes the operational details of the business. List any potential employees needed on the payroll to make the business run.</w:t>
      </w:r>
    </w:p>
    <w:p w14:paraId="08C11EBB" w14:textId="77777777" w:rsidR="00F90C00" w:rsidRDefault="00F90C00" w:rsidP="00F90C00">
      <w:pPr>
        <w:pStyle w:val="ListBullet"/>
      </w:pPr>
      <w:r w:rsidRPr="00043FFE">
        <w:rPr>
          <w:rStyle w:val="Bold"/>
        </w:rPr>
        <w:t xml:space="preserve">Financial goals: </w:t>
      </w:r>
      <w:r w:rsidRPr="00003408">
        <w:t>This describes the start-up capital needed, projected revenue and profits, forecast, and budget of the business.</w:t>
      </w:r>
    </w:p>
    <w:p w14:paraId="73C4A686" w14:textId="77777777" w:rsidR="00BA31C4" w:rsidRDefault="00BA31C4" w:rsidP="003D0FFF"/>
    <w:p w14:paraId="5A356487" w14:textId="77777777" w:rsidR="00D27AF8" w:rsidRDefault="00D27AF8" w:rsidP="003D0FFF">
      <w:pPr>
        <w:sectPr w:rsidR="00D27AF8" w:rsidSect="00B87503">
          <w:pgSz w:w="12240" w:h="15840" w:code="1"/>
          <w:pgMar w:top="2016" w:right="1080" w:bottom="360" w:left="1080" w:header="648" w:footer="432" w:gutter="0"/>
          <w:cols w:space="708"/>
          <w:docGrid w:linePitch="360"/>
        </w:sectPr>
      </w:pPr>
    </w:p>
    <w:p w14:paraId="4D5E8701" w14:textId="77777777" w:rsidR="006F7B2D" w:rsidRDefault="006F7B2D" w:rsidP="00003408">
      <w:pPr>
        <w:pStyle w:val="Heading1"/>
        <w:numPr>
          <w:ilvl w:val="0"/>
          <w:numId w:val="47"/>
        </w:numPr>
        <w:ind w:hanging="360"/>
      </w:pPr>
      <w:bookmarkStart w:id="3" w:name="_Toc197443736"/>
      <w:r>
        <w:lastRenderedPageBreak/>
        <w:t>business description</w:t>
      </w:r>
      <w:bookmarkEnd w:id="3"/>
    </w:p>
    <w:p w14:paraId="3E6E03C9" w14:textId="77777777" w:rsidR="00F90C00" w:rsidRDefault="00F90C00" w:rsidP="00F90C00">
      <w:r>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14:paraId="1D94085E" w14:textId="77777777" w:rsidR="00F90C00" w:rsidRDefault="00F90C00" w:rsidP="00F90C00">
      <w:r>
        <w:t>After framing the opportunity, describe the service in detail and how it is the solution the business offers, how it solves that problem, and what benefits customers will receive.</w:t>
      </w:r>
    </w:p>
    <w:p w14:paraId="5311C987" w14:textId="77777777" w:rsidR="00F90C00" w:rsidRDefault="00F90C00" w:rsidP="00F90C00">
      <w:r>
        <w:t>This section also describes in more detail how the services will be rendered and the pricing structure (e.g., fixed rate versus an hourly fee). Describe how the company plans to differentiate</w:t>
      </w:r>
      <w:r w:rsidR="005E2F2E">
        <w:t xml:space="preserve"> itself</w:t>
      </w:r>
      <w:r>
        <w:t xml:space="preserve"> from its competitors. What is the target market and how can the customer capitalize on your unique offering?</w:t>
      </w:r>
    </w:p>
    <w:p w14:paraId="6C6D0F8A" w14:textId="77777777" w:rsidR="00F90C00" w:rsidRDefault="00F90C00" w:rsidP="00F90C00">
      <w:r>
        <w:t>Depending on the type of business, the following sections may or may not be necessary. Only include relevant sections and remove everything else.</w:t>
      </w:r>
    </w:p>
    <w:p w14:paraId="2EFA169F" w14:textId="77777777" w:rsidR="00F90C00" w:rsidRDefault="00F90C00" w:rsidP="00F90C00">
      <w:pPr>
        <w:pStyle w:val="ListBullet"/>
      </w:pPr>
      <w:r w:rsidRPr="00043FFE">
        <w:rPr>
          <w:rStyle w:val="Bold"/>
        </w:rPr>
        <w:t>Opportunity:</w:t>
      </w:r>
      <w:r w:rsidRPr="00D27AF8">
        <w:rPr>
          <w:rStyle w:val="Bold"/>
        </w:rPr>
        <w:t xml:space="preserve"> </w:t>
      </w:r>
      <w:r w:rsidRPr="00003408">
        <w:t>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14:paraId="4B42A468" w14:textId="77777777" w:rsidR="00F90C00" w:rsidRDefault="00F90C00" w:rsidP="00F90C00">
      <w:pPr>
        <w:pStyle w:val="ListBullet"/>
      </w:pPr>
      <w:r w:rsidRPr="00043FFE">
        <w:rPr>
          <w:rStyle w:val="Bold"/>
        </w:rPr>
        <w:t xml:space="preserve">Product overview: </w:t>
      </w:r>
      <w:r w:rsidRPr="00003408">
        <w:t>Describe the service offerings of the business in as much detail as possible. If it is effective to include pictures, this would be a good place to place them.</w:t>
      </w:r>
    </w:p>
    <w:p w14:paraId="56AA1108" w14:textId="77777777" w:rsidR="00F90C00" w:rsidRDefault="00F90C00" w:rsidP="00F90C00">
      <w:pPr>
        <w:pStyle w:val="ListBullet"/>
      </w:pPr>
      <w:r w:rsidRPr="00DE65A2">
        <w:rPr>
          <w:rStyle w:val="Bold"/>
        </w:rPr>
        <w:t>Key participants:</w:t>
      </w:r>
      <w:r>
        <w:t xml:space="preserve"> </w:t>
      </w:r>
      <w:r w:rsidRPr="00003408">
        <w:t>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14:paraId="555C4549" w14:textId="77777777" w:rsidR="00F90C00" w:rsidRDefault="00F90C00" w:rsidP="00F90C00">
      <w:pPr>
        <w:pStyle w:val="ListBullet"/>
      </w:pPr>
      <w:r w:rsidRPr="00043FFE">
        <w:rPr>
          <w:rStyle w:val="Bold"/>
        </w:rPr>
        <w:t>Pricing:</w:t>
      </w:r>
      <w:r w:rsidRPr="00D27AF8">
        <w:rPr>
          <w:rStyle w:val="Bold"/>
        </w:rPr>
        <w:t xml:space="preserve"> </w:t>
      </w:r>
      <w:r w:rsidRPr="00003408">
        <w:t>Provide pricing of the service, gross margin projects, and upgrade paths. Describe why the company’s pricing will be attractive to the target market. Have a gauge on the competitor’s pricing and explain how the business’ service is unique to justify its pricing structure.</w:t>
      </w:r>
    </w:p>
    <w:p w14:paraId="4FDAD224" w14:textId="77777777" w:rsidR="00F90C00" w:rsidRPr="00D27AF8" w:rsidRDefault="00F90C00" w:rsidP="00F90C00">
      <w:pPr>
        <w:pStyle w:val="ListBullet2"/>
      </w:pPr>
      <w:r w:rsidRPr="00003408">
        <w:t xml:space="preserve">Note the difference between working hours and billable hours. All working hours are not billable. If the business has employees with differing skill levels (for example, in a law </w:t>
      </w:r>
      <w:r w:rsidRPr="00003408">
        <w:lastRenderedPageBreak/>
        <w:t>practice, there are associates, paralegals, lawyers, partners, etc.), indicate the various billing rates.</w:t>
      </w:r>
    </w:p>
    <w:p w14:paraId="18BC9A01" w14:textId="77777777" w:rsidR="00F90C00" w:rsidRDefault="00F90C00" w:rsidP="00F90C00">
      <w:pPr>
        <w:pStyle w:val="ListBullet2"/>
      </w:pPr>
      <w:r w:rsidRPr="00003408">
        <w:t>Communicate rates clearly to clients and customers. If there are potential additional fees which will be passed on to clients or customers, define and establish them up front.</w:t>
      </w:r>
    </w:p>
    <w:p w14:paraId="166CD38F" w14:textId="77777777" w:rsidR="00D27AF8" w:rsidRDefault="00D27AF8" w:rsidP="003D0FFF"/>
    <w:p w14:paraId="67FCDB74" w14:textId="77777777" w:rsidR="00D27AF8" w:rsidRDefault="00D27AF8" w:rsidP="003D0FFF">
      <w:pPr>
        <w:sectPr w:rsidR="00D27AF8" w:rsidSect="00846351">
          <w:pgSz w:w="12240" w:h="15840" w:code="1"/>
          <w:pgMar w:top="2016" w:right="1080" w:bottom="720" w:left="1080" w:header="648" w:footer="432" w:gutter="0"/>
          <w:cols w:space="708"/>
          <w:docGrid w:linePitch="360"/>
        </w:sectPr>
      </w:pPr>
    </w:p>
    <w:p w14:paraId="6A7BEE6B" w14:textId="77777777" w:rsidR="006F7B2D" w:rsidRDefault="006F7B2D" w:rsidP="00A41799">
      <w:pPr>
        <w:pStyle w:val="Heading1"/>
        <w:numPr>
          <w:ilvl w:val="0"/>
          <w:numId w:val="47"/>
        </w:numPr>
        <w:ind w:hanging="360"/>
      </w:pPr>
      <w:bookmarkStart w:id="4" w:name="_Toc197443737"/>
      <w:r>
        <w:lastRenderedPageBreak/>
        <w:t>market analysis</w:t>
      </w:r>
      <w:bookmarkEnd w:id="4"/>
    </w:p>
    <w:p w14:paraId="2F7673B0" w14:textId="77777777" w:rsidR="00F90C00" w:rsidRDefault="00F90C00" w:rsidP="00F90C00">
      <w:r>
        <w:t xml:space="preserve">The Market Analysis provides the reader with an understanding of how well the business knows and understands its market and if it is big enough to support the business objectives. This section provides an overview of the industry that the business will participate in. As this section is narrowed down to the ideal customer based on the business strategy, the plan will define the target market. A detailed description and sizing of the target market will help the reader understand the market value the business is pursuing (the number of potential customers multiplied by the average revenue for the product or service). </w:t>
      </w:r>
    </w:p>
    <w:p w14:paraId="6E40E13B" w14:textId="77777777" w:rsidR="00F90C00" w:rsidRDefault="00F90C00" w:rsidP="00F90C00">
      <w:r>
        <w:t xml:space="preserve">In defining the target market, the plan will identify key elements such as geographic location, demographics, buyer characteristics, the target market's needs, and how market needs are currently being met. If there are any direct competitors, explain how the company’s service compares to the competitors in terms of solving the consumers’ problems. </w:t>
      </w:r>
    </w:p>
    <w:p w14:paraId="4A0D7A69" w14:textId="77777777" w:rsidR="00F90C00" w:rsidRDefault="00F90C00" w:rsidP="00F90C00">
      <w:r>
        <w:t xml:space="preserve">This section may also include a Strengths, Weaknesses, Opportunities, and Threats (SWOT) Analysis as necessary, to better assess the business’ position against the competition. </w:t>
      </w:r>
    </w:p>
    <w:p w14:paraId="021DF03B" w14:textId="77777777" w:rsidR="00F90C00" w:rsidRDefault="00F90C00" w:rsidP="00F90C00">
      <w:r>
        <w:t>Depending on the type of business, the following sections may or may not be necessary. Only include what is need</w:t>
      </w:r>
      <w:r w:rsidR="00B87503">
        <w:t>ed</w:t>
      </w:r>
      <w:r>
        <w:t xml:space="preserve"> and remove everything else.</w:t>
      </w:r>
    </w:p>
    <w:p w14:paraId="5195B1FE" w14:textId="77777777" w:rsidR="00F90C00" w:rsidRDefault="00F90C00" w:rsidP="00F90C00">
      <w:pPr>
        <w:pStyle w:val="ListBullet"/>
      </w:pPr>
      <w:r w:rsidRPr="00043FFE">
        <w:rPr>
          <w:rStyle w:val="Bold"/>
        </w:rPr>
        <w:t>Industry type:</w:t>
      </w:r>
      <w:r>
        <w:t xml:space="preserve"> </w:t>
      </w:r>
      <w:r w:rsidRPr="00A41799">
        <w:t>Begin with broader descriptions of the market opportunity. For instance, if the intended business is a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14:paraId="76DA3DB5" w14:textId="77777777" w:rsidR="00F90C00" w:rsidRDefault="00F90C00" w:rsidP="00F90C00">
      <w:pPr>
        <w:pStyle w:val="ListBullet"/>
      </w:pPr>
      <w:r w:rsidRPr="00043FFE">
        <w:rPr>
          <w:rStyle w:val="Bold"/>
        </w:rPr>
        <w:t xml:space="preserve">Market segmentation: </w:t>
      </w:r>
      <w:r w:rsidRPr="00A41799">
        <w:t>This section defines the main market segments and those the business is targeting now. A market segment is a group of people (or other businesses) within the industry</w:t>
      </w:r>
      <w:r w:rsidR="005E2F2E">
        <w:t>;</w:t>
      </w:r>
      <w:r w:rsidRPr="00A41799">
        <w:t xml:space="preserve"> identify smaller segments, such as luxury travel or exotic cruisers. The market can also be segmented by criteria such as quality, price, range of products, geography, demographics, and others. </w:t>
      </w:r>
      <w:r>
        <w:t>C</w:t>
      </w:r>
      <w:r w:rsidRPr="00A41799">
        <w:t>onsider answer</w:t>
      </w:r>
      <w:r>
        <w:t>ing</w:t>
      </w:r>
      <w:r w:rsidRPr="00A41799">
        <w:t xml:space="preserve">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14:paraId="2D7E30D5" w14:textId="77777777" w:rsidR="00F90C00" w:rsidRDefault="00F90C00">
      <w:pPr>
        <w:spacing w:before="0" w:after="160" w:line="259" w:lineRule="auto"/>
        <w:rPr>
          <w:rStyle w:val="Bold"/>
        </w:rPr>
      </w:pPr>
      <w:r>
        <w:rPr>
          <w:rStyle w:val="Bold"/>
        </w:rPr>
        <w:br w:type="page"/>
      </w:r>
    </w:p>
    <w:p w14:paraId="5D241A64" w14:textId="77777777" w:rsidR="00F90C00" w:rsidRDefault="00F90C00" w:rsidP="00F90C00">
      <w:pPr>
        <w:pStyle w:val="ListBullet"/>
      </w:pPr>
      <w:r w:rsidRPr="00043FFE">
        <w:rPr>
          <w:rStyle w:val="Bold"/>
        </w:rPr>
        <w:lastRenderedPageBreak/>
        <w:t>Competition:</w:t>
      </w:r>
      <w:r>
        <w:t xml:space="preserve"> </w:t>
      </w:r>
      <w:r w:rsidRPr="00A41799">
        <w:t>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14:paraId="4D156550" w14:textId="77777777" w:rsidR="00E53724" w:rsidRDefault="00F90C00" w:rsidP="00F90C00">
      <w:pPr>
        <w:pStyle w:val="ListBullet"/>
      </w:pPr>
      <w:r w:rsidRPr="00043FFE">
        <w:rPr>
          <w:rStyle w:val="Bold"/>
        </w:rPr>
        <w:t xml:space="preserve">SWOT analysis: </w:t>
      </w:r>
      <w:r w:rsidRPr="00A41799">
        <w:t>A SWOT analysis may be included by completing the boxes below to assess the business’ current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14:paraId="48DC98FC" w14:textId="77777777" w:rsidR="003E78A7" w:rsidRDefault="003E78A7"/>
    <w:tbl>
      <w:tblPr>
        <w:tblW w:w="10080" w:type="dxa"/>
        <w:tblLayout w:type="fixed"/>
        <w:tblCellMar>
          <w:left w:w="115" w:type="dxa"/>
          <w:right w:w="115" w:type="dxa"/>
        </w:tblCellMar>
        <w:tblLook w:val="0600" w:firstRow="0" w:lastRow="0" w:firstColumn="0" w:lastColumn="0" w:noHBand="1" w:noVBand="1"/>
      </w:tblPr>
      <w:tblGrid>
        <w:gridCol w:w="2592"/>
        <w:gridCol w:w="4896"/>
        <w:gridCol w:w="2592"/>
      </w:tblGrid>
      <w:tr w:rsidR="003E78A7" w14:paraId="393C7137" w14:textId="77777777" w:rsidTr="008965F6">
        <w:trPr>
          <w:trHeight w:val="2535"/>
        </w:trPr>
        <w:tc>
          <w:tcPr>
            <w:tcW w:w="2592" w:type="dxa"/>
          </w:tcPr>
          <w:p w14:paraId="51E5DD1A" w14:textId="77777777" w:rsidR="00F90C00" w:rsidRDefault="00F90C00" w:rsidP="0096469F">
            <w:pPr>
              <w:pStyle w:val="Graphheading1"/>
            </w:pPr>
            <w:r w:rsidRPr="008965F6">
              <w:t>STRENGTHS</w:t>
            </w:r>
          </w:p>
          <w:p w14:paraId="7A601B50" w14:textId="77777777" w:rsidR="00F90C00" w:rsidRPr="008965F6" w:rsidRDefault="00F90C00" w:rsidP="00F90C00">
            <w:pPr>
              <w:pStyle w:val="Graphbullet"/>
            </w:pPr>
            <w:r w:rsidRPr="008965F6">
              <w:t>Advantage</w:t>
            </w:r>
          </w:p>
          <w:p w14:paraId="5404C957" w14:textId="77777777" w:rsidR="00F90C00" w:rsidRPr="008965F6" w:rsidRDefault="00F90C00" w:rsidP="00F90C00">
            <w:pPr>
              <w:pStyle w:val="Graphbullet"/>
            </w:pPr>
            <w:r w:rsidRPr="008965F6">
              <w:t>Capabilities</w:t>
            </w:r>
          </w:p>
          <w:p w14:paraId="56AD036B" w14:textId="77777777" w:rsidR="00F90C00" w:rsidRPr="008965F6" w:rsidRDefault="00F90C00" w:rsidP="00F90C00">
            <w:pPr>
              <w:pStyle w:val="Graphbullet"/>
            </w:pPr>
            <w:r w:rsidRPr="008965F6">
              <w:t>Assets, people</w:t>
            </w:r>
          </w:p>
          <w:p w14:paraId="46690087" w14:textId="77777777" w:rsidR="00F90C00" w:rsidRPr="008965F6" w:rsidRDefault="00F90C00" w:rsidP="00F90C00">
            <w:pPr>
              <w:pStyle w:val="Graphbullet"/>
            </w:pPr>
            <w:r w:rsidRPr="008965F6">
              <w:t>Experience</w:t>
            </w:r>
          </w:p>
          <w:p w14:paraId="45462105" w14:textId="77777777" w:rsidR="00F90C00" w:rsidRPr="008965F6" w:rsidRDefault="00F90C00" w:rsidP="00F90C00">
            <w:pPr>
              <w:pStyle w:val="Graphbullet"/>
            </w:pPr>
            <w:r w:rsidRPr="008965F6">
              <w:t>Financial reserves</w:t>
            </w:r>
          </w:p>
          <w:p w14:paraId="2E6D9ED3" w14:textId="77777777" w:rsidR="00F90C00" w:rsidRPr="008965F6" w:rsidRDefault="00F90C00" w:rsidP="00F90C00">
            <w:pPr>
              <w:pStyle w:val="Graphbullet"/>
            </w:pPr>
            <w:r w:rsidRPr="008965F6">
              <w:t>Value proposition</w:t>
            </w:r>
          </w:p>
          <w:p w14:paraId="3E72CE9B" w14:textId="77777777" w:rsidR="008965F6" w:rsidRPr="008965F6" w:rsidRDefault="00F90C00" w:rsidP="00F90C00">
            <w:pPr>
              <w:pStyle w:val="Graphbullet"/>
            </w:pPr>
            <w:r w:rsidRPr="008965F6">
              <w:t>Price, value, quality</w:t>
            </w:r>
          </w:p>
        </w:tc>
        <w:tc>
          <w:tcPr>
            <w:tcW w:w="4896" w:type="dxa"/>
            <w:vMerge w:val="restart"/>
            <w:vAlign w:val="center"/>
          </w:tcPr>
          <w:p w14:paraId="556CF4DD" w14:textId="77777777" w:rsidR="003E78A7" w:rsidRDefault="003E78A7" w:rsidP="008965F6">
            <w:pPr>
              <w:pStyle w:val="ListBullet"/>
              <w:numPr>
                <w:ilvl w:val="0"/>
                <w:numId w:val="0"/>
              </w:numPr>
              <w:jc w:val="center"/>
            </w:pPr>
            <w:r w:rsidRPr="007157EF">
              <w:rPr>
                <w:noProof/>
                <w:lang w:val="en-AU" w:eastAsia="en-AU"/>
              </w:rPr>
              <w:drawing>
                <wp:inline distT="0" distB="0" distL="0" distR="0" wp14:anchorId="091B36CA" wp14:editId="7411A398">
                  <wp:extent cx="3009900" cy="2968625"/>
                  <wp:effectExtent l="0" t="0" r="0" b="3175"/>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592" w:type="dxa"/>
          </w:tcPr>
          <w:p w14:paraId="4FFA92FB" w14:textId="77777777" w:rsidR="00F90C00" w:rsidRDefault="00F90C00" w:rsidP="0096469F">
            <w:pPr>
              <w:pStyle w:val="Graphheading1"/>
            </w:pPr>
            <w:r w:rsidRPr="008965F6">
              <w:t>WEAKNESSES</w:t>
            </w:r>
          </w:p>
          <w:p w14:paraId="5AE59913" w14:textId="77777777" w:rsidR="00F90C00" w:rsidRPr="00DF017E" w:rsidRDefault="00F90C00" w:rsidP="00F90C00">
            <w:pPr>
              <w:pStyle w:val="Graphbullet2"/>
            </w:pPr>
            <w:r w:rsidRPr="00DF017E">
              <w:t>Disadvantages</w:t>
            </w:r>
          </w:p>
          <w:p w14:paraId="352E4B57" w14:textId="77777777" w:rsidR="00F90C00" w:rsidRPr="00DF017E" w:rsidRDefault="00F90C00" w:rsidP="00F90C00">
            <w:pPr>
              <w:pStyle w:val="Graphbullet2"/>
            </w:pPr>
            <w:r w:rsidRPr="00DF017E">
              <w:t>Gap in capabilities</w:t>
            </w:r>
          </w:p>
          <w:p w14:paraId="4C0D0F7D" w14:textId="77777777" w:rsidR="00F90C00" w:rsidRPr="00DF017E" w:rsidRDefault="00F90C00" w:rsidP="00F90C00">
            <w:pPr>
              <w:pStyle w:val="Graphbullet2"/>
            </w:pPr>
            <w:r w:rsidRPr="00DF017E">
              <w:t>Cash Flow</w:t>
            </w:r>
          </w:p>
          <w:p w14:paraId="2C1801CF" w14:textId="77777777" w:rsidR="00F90C00" w:rsidRPr="00DF017E" w:rsidRDefault="00F90C00" w:rsidP="00F90C00">
            <w:pPr>
              <w:pStyle w:val="Graphbullet2"/>
            </w:pPr>
            <w:r w:rsidRPr="00DF017E">
              <w:t>Suppliers</w:t>
            </w:r>
          </w:p>
          <w:p w14:paraId="300A1C0C" w14:textId="77777777" w:rsidR="00F90C00" w:rsidRPr="00DF017E" w:rsidRDefault="00F90C00" w:rsidP="00F90C00">
            <w:pPr>
              <w:pStyle w:val="Graphbullet2"/>
            </w:pPr>
            <w:r w:rsidRPr="00DF017E">
              <w:t>Experience</w:t>
            </w:r>
          </w:p>
          <w:p w14:paraId="0EE2B488" w14:textId="77777777" w:rsidR="00F90C00" w:rsidRPr="00DF017E" w:rsidRDefault="00F90C00" w:rsidP="00F90C00">
            <w:pPr>
              <w:pStyle w:val="Graphbullet2"/>
            </w:pPr>
            <w:r w:rsidRPr="00DF017E">
              <w:t>Areas to improve</w:t>
            </w:r>
          </w:p>
          <w:p w14:paraId="2A34736A" w14:textId="77777777" w:rsidR="008965F6" w:rsidRPr="008965F6" w:rsidRDefault="00F90C00" w:rsidP="00F90C00">
            <w:pPr>
              <w:pStyle w:val="Graphbullet2"/>
            </w:pPr>
            <w:r w:rsidRPr="00DF017E">
              <w:t>Causes of lose sales</w:t>
            </w:r>
          </w:p>
        </w:tc>
      </w:tr>
      <w:tr w:rsidR="003E78A7" w14:paraId="5094274C" w14:textId="77777777" w:rsidTr="008965F6">
        <w:trPr>
          <w:trHeight w:val="2535"/>
        </w:trPr>
        <w:tc>
          <w:tcPr>
            <w:tcW w:w="2592" w:type="dxa"/>
          </w:tcPr>
          <w:p w14:paraId="5ED01E4D" w14:textId="77777777" w:rsidR="00F90C00" w:rsidRDefault="00F90C00" w:rsidP="0096469F">
            <w:pPr>
              <w:pStyle w:val="Graphheading1"/>
            </w:pPr>
            <w:r w:rsidRPr="008965F6">
              <w:t>OPPORTUNITIES</w:t>
            </w:r>
          </w:p>
          <w:p w14:paraId="71274936" w14:textId="77777777" w:rsidR="00F90C00" w:rsidRPr="008965F6" w:rsidRDefault="00F90C00" w:rsidP="00F90C00">
            <w:pPr>
              <w:pStyle w:val="Graphbullet3"/>
            </w:pPr>
            <w:r w:rsidRPr="008965F6">
              <w:t>Areas to improve</w:t>
            </w:r>
          </w:p>
          <w:p w14:paraId="0B308346" w14:textId="77777777" w:rsidR="00F90C00" w:rsidRPr="008965F6" w:rsidRDefault="00F90C00" w:rsidP="00F90C00">
            <w:pPr>
              <w:pStyle w:val="Graphbullet3"/>
            </w:pPr>
            <w:r w:rsidRPr="008965F6">
              <w:t>New segments</w:t>
            </w:r>
          </w:p>
          <w:p w14:paraId="5F28C236" w14:textId="77777777" w:rsidR="00F90C00" w:rsidRPr="008965F6" w:rsidRDefault="00F90C00" w:rsidP="00F90C00">
            <w:pPr>
              <w:pStyle w:val="Graphbullet3"/>
            </w:pPr>
            <w:r w:rsidRPr="008965F6">
              <w:t>Industry trends</w:t>
            </w:r>
          </w:p>
          <w:p w14:paraId="39AF6AC8" w14:textId="77777777" w:rsidR="00F90C00" w:rsidRPr="008965F6" w:rsidRDefault="00F90C00" w:rsidP="00F90C00">
            <w:pPr>
              <w:pStyle w:val="Graphbullet3"/>
            </w:pPr>
            <w:r w:rsidRPr="008965F6">
              <w:t>New products</w:t>
            </w:r>
          </w:p>
          <w:p w14:paraId="19A05A58" w14:textId="77777777" w:rsidR="00F90C00" w:rsidRPr="008965F6" w:rsidRDefault="00F90C00" w:rsidP="00F90C00">
            <w:pPr>
              <w:pStyle w:val="Graphbullet3"/>
            </w:pPr>
            <w:r w:rsidRPr="008965F6">
              <w:t>New innovations</w:t>
            </w:r>
          </w:p>
          <w:p w14:paraId="37B693B9" w14:textId="77777777" w:rsidR="008965F6" w:rsidRPr="008965F6" w:rsidRDefault="00F90C00" w:rsidP="00F90C00">
            <w:pPr>
              <w:pStyle w:val="Graphbullet3"/>
            </w:pPr>
            <w:r w:rsidRPr="008965F6">
              <w:t>Key partnership</w:t>
            </w:r>
          </w:p>
        </w:tc>
        <w:tc>
          <w:tcPr>
            <w:tcW w:w="4896" w:type="dxa"/>
            <w:vMerge/>
          </w:tcPr>
          <w:p w14:paraId="724DEB0F" w14:textId="77777777" w:rsidR="003E78A7" w:rsidRDefault="003E78A7" w:rsidP="003E78A7">
            <w:pPr>
              <w:pStyle w:val="ListBullet"/>
              <w:numPr>
                <w:ilvl w:val="0"/>
                <w:numId w:val="0"/>
              </w:numPr>
            </w:pPr>
          </w:p>
        </w:tc>
        <w:tc>
          <w:tcPr>
            <w:tcW w:w="2592" w:type="dxa"/>
          </w:tcPr>
          <w:p w14:paraId="323F89E6" w14:textId="77777777" w:rsidR="00F90C00" w:rsidRDefault="00F90C00" w:rsidP="0096469F">
            <w:pPr>
              <w:pStyle w:val="Graphheading1"/>
            </w:pPr>
            <w:r w:rsidRPr="008965F6">
              <w:t>THREATS</w:t>
            </w:r>
          </w:p>
          <w:p w14:paraId="4A9A0250" w14:textId="77777777" w:rsidR="00F90C00" w:rsidRPr="008965F6" w:rsidRDefault="00F90C00" w:rsidP="00F90C00">
            <w:pPr>
              <w:pStyle w:val="Graphbullet4"/>
            </w:pPr>
            <w:r w:rsidRPr="008965F6">
              <w:t>Economy movement</w:t>
            </w:r>
          </w:p>
          <w:p w14:paraId="11579507" w14:textId="77777777" w:rsidR="00F90C00" w:rsidRPr="008965F6" w:rsidRDefault="00F90C00" w:rsidP="00F90C00">
            <w:pPr>
              <w:pStyle w:val="Graphbullet4"/>
            </w:pPr>
            <w:r w:rsidRPr="008965F6">
              <w:t>Obstacles faced</w:t>
            </w:r>
          </w:p>
          <w:p w14:paraId="67FCD87A" w14:textId="77777777" w:rsidR="00F90C00" w:rsidRPr="008965F6" w:rsidRDefault="00F90C00" w:rsidP="00F90C00">
            <w:pPr>
              <w:pStyle w:val="Graphbullet4"/>
            </w:pPr>
            <w:r w:rsidRPr="008965F6">
              <w:t>Competitor actions</w:t>
            </w:r>
          </w:p>
          <w:p w14:paraId="6A099D3B" w14:textId="77777777" w:rsidR="00F90C00" w:rsidRPr="008965F6" w:rsidRDefault="00F90C00" w:rsidP="00F90C00">
            <w:pPr>
              <w:pStyle w:val="Graphbullet4"/>
            </w:pPr>
            <w:r w:rsidRPr="008965F6">
              <w:t>Political impacts</w:t>
            </w:r>
          </w:p>
          <w:p w14:paraId="0DE1C344" w14:textId="77777777" w:rsidR="00F90C00" w:rsidRPr="008965F6" w:rsidRDefault="00F90C00" w:rsidP="00F90C00">
            <w:pPr>
              <w:pStyle w:val="Graphbullet4"/>
            </w:pPr>
            <w:r w:rsidRPr="008965F6">
              <w:t>Environmental effects</w:t>
            </w:r>
          </w:p>
          <w:p w14:paraId="290CD196" w14:textId="77777777" w:rsidR="00F90C00" w:rsidRPr="008965F6" w:rsidRDefault="00F90C00" w:rsidP="00F90C00">
            <w:pPr>
              <w:pStyle w:val="Graphbullet4"/>
            </w:pPr>
            <w:r w:rsidRPr="008965F6">
              <w:t>Loss of key staff</w:t>
            </w:r>
          </w:p>
          <w:p w14:paraId="6BD11EB6" w14:textId="77777777" w:rsidR="008965F6" w:rsidRPr="008965F6" w:rsidRDefault="00F90C00" w:rsidP="00F90C00">
            <w:pPr>
              <w:pStyle w:val="Graphbullet4"/>
            </w:pPr>
            <w:r w:rsidRPr="008965F6">
              <w:t>Market demand</w:t>
            </w:r>
          </w:p>
        </w:tc>
      </w:tr>
    </w:tbl>
    <w:p w14:paraId="5EB48020" w14:textId="77777777" w:rsidR="003E78A7" w:rsidRDefault="003E78A7" w:rsidP="003D0FFF"/>
    <w:p w14:paraId="4DA42C95" w14:textId="77777777" w:rsidR="003E78A7" w:rsidRDefault="003E78A7" w:rsidP="003D0FFF">
      <w:pPr>
        <w:sectPr w:rsidR="003E78A7" w:rsidSect="00846351">
          <w:pgSz w:w="12240" w:h="15840" w:code="1"/>
          <w:pgMar w:top="2016" w:right="1080" w:bottom="720" w:left="1080" w:header="648" w:footer="432" w:gutter="0"/>
          <w:cols w:space="708"/>
          <w:docGrid w:linePitch="360"/>
        </w:sectPr>
      </w:pPr>
    </w:p>
    <w:p w14:paraId="2E4F2B9E" w14:textId="77777777" w:rsidR="006F7B2D" w:rsidRDefault="006F7B2D" w:rsidP="00A41799">
      <w:pPr>
        <w:pStyle w:val="Heading1"/>
        <w:numPr>
          <w:ilvl w:val="0"/>
          <w:numId w:val="47"/>
        </w:numPr>
        <w:ind w:hanging="360"/>
      </w:pPr>
      <w:bookmarkStart w:id="5" w:name="_Toc197443738"/>
      <w:r>
        <w:lastRenderedPageBreak/>
        <w:t>operating plan</w:t>
      </w:r>
      <w:bookmarkEnd w:id="5"/>
    </w:p>
    <w:p w14:paraId="2E491DEC" w14:textId="77777777" w:rsidR="00F90C00" w:rsidRDefault="00F90C00" w:rsidP="00F90C00">
      <w:r>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14:paraId="460DB230" w14:textId="77777777" w:rsidR="00F90C00" w:rsidRDefault="00F90C00" w:rsidP="00F90C00">
      <w:r>
        <w:t>The operating plan describes how the business works. Depending on the type of business, important elements of this plan should include how the company will bring services to market and how it will support customers. It is the logistics, technology, and basic blocking and tackling of the business.</w:t>
      </w:r>
    </w:p>
    <w:p w14:paraId="1679B1E8" w14:textId="77777777" w:rsidR="00F90C00" w:rsidRDefault="00F90C00" w:rsidP="00F90C00">
      <w:r>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14:paraId="55AADC49" w14:textId="77777777" w:rsidR="00F90C00" w:rsidRDefault="00F90C00" w:rsidP="00F90C00">
      <w:pPr>
        <w:pStyle w:val="ListBullet"/>
      </w:pPr>
      <w:r w:rsidRPr="00043FFE">
        <w:rPr>
          <w:rStyle w:val="Bold"/>
        </w:rPr>
        <w:t>Order fulfillment:</w:t>
      </w:r>
      <w:r>
        <w:t xml:space="preserve"> </w:t>
      </w:r>
      <w:r w:rsidRPr="00A41799">
        <w:t>Describe the company’s procedures for delivering services to its customers. As a service company, determine how to keep track of the customer base, form of communications, and how best to manage sales and data.</w:t>
      </w:r>
    </w:p>
    <w:p w14:paraId="16D1AF8B" w14:textId="77777777" w:rsidR="00F90C00" w:rsidRDefault="00F90C00" w:rsidP="00F90C00">
      <w:pPr>
        <w:pStyle w:val="ListBullet"/>
      </w:pPr>
      <w:r w:rsidRPr="00043FFE">
        <w:rPr>
          <w:rStyle w:val="Bold"/>
        </w:rPr>
        <w:t>Payment:</w:t>
      </w:r>
      <w:r>
        <w:t xml:space="preserve"> </w:t>
      </w:r>
      <w:r w:rsidRPr="00A41799">
        <w:t>Describe the standard payment terms and the payment methods accepted. Describe the pricing plans (one-time service fees, hourly-based fees, markups, and any other fees) and any impact on cash flow.</w:t>
      </w:r>
    </w:p>
    <w:p w14:paraId="054824DE" w14:textId="77777777" w:rsidR="00F90C00" w:rsidRDefault="00F90C00" w:rsidP="00F90C00">
      <w:pPr>
        <w:pStyle w:val="ListBullet"/>
      </w:pPr>
      <w:r w:rsidRPr="00043FFE">
        <w:rPr>
          <w:rStyle w:val="Bold"/>
        </w:rPr>
        <w:t>Technology:</w:t>
      </w:r>
      <w:r>
        <w:t xml:space="preserve"> </w:t>
      </w:r>
      <w:r w:rsidRPr="00A41799">
        <w:t>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14:paraId="3BBB030F" w14:textId="77777777" w:rsidR="00F90C00" w:rsidRDefault="00F90C00" w:rsidP="00F90C00">
      <w:pPr>
        <w:pStyle w:val="ListBullet"/>
      </w:pPr>
      <w:r w:rsidRPr="00043FFE">
        <w:rPr>
          <w:rStyle w:val="Bold"/>
        </w:rPr>
        <w:t xml:space="preserve">Key customers: </w:t>
      </w:r>
      <w:r w:rsidRPr="00A41799">
        <w:t>Identify any customers that are important to the success of the business due to a partnership, volume, or pathway to a new market. Also identify any customers who bring in more than 10% of the company’s revenues.</w:t>
      </w:r>
    </w:p>
    <w:p w14:paraId="107128F3" w14:textId="77777777" w:rsidR="00E53724" w:rsidRDefault="00F90C00" w:rsidP="00F90C00">
      <w:pPr>
        <w:pStyle w:val="ListBullet"/>
      </w:pPr>
      <w:r w:rsidRPr="00DE65A2">
        <w:rPr>
          <w:rStyle w:val="Bold"/>
        </w:rPr>
        <w:t xml:space="preserve">Key employees and organization: </w:t>
      </w:r>
      <w:r w:rsidRPr="00A41799">
        <w:t>Describe unique skills or experiences that are required of the current team. If necessary, describe any proprietary recruiting or training processes in place. List key employees that are necessary for success. Include an organization chart to support this section.</w:t>
      </w:r>
    </w:p>
    <w:p w14:paraId="603CA53A" w14:textId="77777777" w:rsidR="00F90C00" w:rsidRDefault="00F90C00" w:rsidP="003D0FFF"/>
    <w:p w14:paraId="119B8FB2" w14:textId="77777777" w:rsidR="00DE65A2" w:rsidRDefault="00DE65A2" w:rsidP="003D0FFF">
      <w:pPr>
        <w:sectPr w:rsidR="00DE65A2" w:rsidSect="00B87503">
          <w:pgSz w:w="12240" w:h="15840" w:code="1"/>
          <w:pgMar w:top="2016" w:right="1080" w:bottom="360" w:left="1080" w:header="648" w:footer="432" w:gutter="0"/>
          <w:cols w:space="708"/>
          <w:docGrid w:linePitch="360"/>
        </w:sectPr>
      </w:pPr>
    </w:p>
    <w:p w14:paraId="17E4492D" w14:textId="77777777" w:rsidR="006F7B2D" w:rsidRDefault="006F7B2D" w:rsidP="00026EAE">
      <w:pPr>
        <w:pStyle w:val="Heading1"/>
        <w:numPr>
          <w:ilvl w:val="0"/>
          <w:numId w:val="47"/>
        </w:numPr>
        <w:ind w:hanging="360"/>
      </w:pPr>
      <w:bookmarkStart w:id="6" w:name="_Toc197443739"/>
      <w:r>
        <w:lastRenderedPageBreak/>
        <w:t>marketing and sales plan</w:t>
      </w:r>
      <w:bookmarkEnd w:id="6"/>
    </w:p>
    <w:p w14:paraId="2BD80EF4" w14:textId="77777777" w:rsidR="00F90C00" w:rsidRPr="00026EAE" w:rsidRDefault="00F90C00" w:rsidP="00F90C00">
      <w:r w:rsidRPr="00A41799">
        <w:t>Promoting the business, whether through generating leads or traffic to a website or store, is one of the most important functions of any business. In this section of the plan, provide details of</w:t>
      </w:r>
      <w:r w:rsidR="00B87503">
        <w:t xml:space="preserve"> the</w:t>
      </w:r>
      <w:r w:rsidRPr="00A41799">
        <w:t xml:space="preserve"> 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14:paraId="1AC264AF" w14:textId="77777777" w:rsidR="00F90C00" w:rsidRDefault="00F90C00" w:rsidP="00F90C00">
      <w:pPr>
        <w:pStyle w:val="ListBullet"/>
      </w:pPr>
      <w:r w:rsidRPr="00026EAE">
        <w:rPr>
          <w:rStyle w:val="Bold"/>
        </w:rPr>
        <w:t>Key messages:</w:t>
      </w:r>
      <w:r w:rsidRPr="00DE65A2">
        <w:rPr>
          <w:rStyle w:val="Bold"/>
        </w:rPr>
        <w:t xml:space="preserve"> </w:t>
      </w:r>
      <w:r w:rsidRPr="00A41799">
        <w:t xml:space="preserve">Describe the key messages that will elevate services in the target customers’ eyes. If there </w:t>
      </w:r>
      <w:r w:rsidR="00B87503">
        <w:t>are</w:t>
      </w:r>
      <w:r w:rsidRPr="00A41799">
        <w:t xml:space="preserve"> sample collateral or graphical images of some messages, include them.</w:t>
      </w:r>
    </w:p>
    <w:p w14:paraId="2E9D5056" w14:textId="77777777" w:rsidR="00F90C00" w:rsidRDefault="00F90C00" w:rsidP="00F90C00">
      <w:pPr>
        <w:pStyle w:val="ListBullet"/>
      </w:pPr>
      <w:r w:rsidRPr="00026EAE">
        <w:rPr>
          <w:rStyle w:val="Bold"/>
        </w:rPr>
        <w:t>Marketing activities:</w:t>
      </w:r>
      <w:r>
        <w:t xml:space="preserve"> </w:t>
      </w:r>
      <w:r w:rsidRPr="00A41799">
        <w:t>Which of the following promotion options provide the company the best chance of product recognition, qualified leads, store traffic, or appointments?</w:t>
      </w:r>
    </w:p>
    <w:p w14:paraId="641FC703" w14:textId="77777777" w:rsidR="00F90C00" w:rsidRDefault="00F90C00" w:rsidP="00F90C00">
      <w:pPr>
        <w:pStyle w:val="ListBullet2"/>
      </w:pPr>
      <w:r>
        <w:t>Media advertising (newspaper, magazine, television, radio)</w:t>
      </w:r>
    </w:p>
    <w:p w14:paraId="32229AC7" w14:textId="77777777" w:rsidR="00F90C00" w:rsidRDefault="00F90C00" w:rsidP="00F90C00">
      <w:pPr>
        <w:pStyle w:val="ListBullet2"/>
      </w:pPr>
      <w:r>
        <w:t>Direct mail</w:t>
      </w:r>
    </w:p>
    <w:p w14:paraId="74989237" w14:textId="77777777" w:rsidR="00F90C00" w:rsidRDefault="00F90C00" w:rsidP="00F90C00">
      <w:pPr>
        <w:pStyle w:val="ListBullet2"/>
      </w:pPr>
      <w:r>
        <w:t>Telephone solicitation</w:t>
      </w:r>
    </w:p>
    <w:p w14:paraId="1C2E4497" w14:textId="77777777" w:rsidR="00F90C00" w:rsidRDefault="00F90C00" w:rsidP="00F90C00">
      <w:pPr>
        <w:pStyle w:val="ListBullet2"/>
      </w:pPr>
      <w:r>
        <w:t>Seminars or business conferences</w:t>
      </w:r>
    </w:p>
    <w:p w14:paraId="360A0B08" w14:textId="77777777" w:rsidR="00F90C00" w:rsidRDefault="00F90C00" w:rsidP="00F90C00">
      <w:pPr>
        <w:pStyle w:val="ListBullet2"/>
      </w:pPr>
      <w:r>
        <w:t>Word of mouth or fixed signage</w:t>
      </w:r>
    </w:p>
    <w:p w14:paraId="3A55F1E5" w14:textId="77777777" w:rsidR="00F90C00" w:rsidRDefault="00F90C00" w:rsidP="00F90C00">
      <w:pPr>
        <w:pStyle w:val="ListBullet2"/>
      </w:pPr>
      <w:r>
        <w:t>Digital marketing such as social media, email marketing, SEO, or blogging</w:t>
      </w:r>
    </w:p>
    <w:p w14:paraId="0E2DBCAE" w14:textId="77777777" w:rsidR="00F90C00" w:rsidRDefault="00F90C00" w:rsidP="00F90C00">
      <w:pPr>
        <w:pStyle w:val="ListBullet2"/>
      </w:pPr>
      <w:r>
        <w:t xml:space="preserve">Provide limited free consultations (such as free job pricing for contractors, free landscaping consultation for landscapers, or free pricing opinions for real estate agents) </w:t>
      </w:r>
    </w:p>
    <w:p w14:paraId="0BAC1490" w14:textId="77777777" w:rsidR="00F90C00" w:rsidRDefault="00F90C00" w:rsidP="00F90C00">
      <w:pPr>
        <w:pStyle w:val="ListBullet2"/>
      </w:pPr>
      <w:r>
        <w:t>Sponsor local sports teams or other community events</w:t>
      </w:r>
    </w:p>
    <w:p w14:paraId="639D9860" w14:textId="77777777" w:rsidR="00F90C00" w:rsidRDefault="00F90C00" w:rsidP="00F90C00">
      <w:pPr>
        <w:pStyle w:val="ListBullet2"/>
      </w:pPr>
      <w:r>
        <w:t>Give free informational talks either at the business offices or for local businesses offering complementary services (such as a real estate agent providing seminars about preparing a home to bring to market)</w:t>
      </w:r>
    </w:p>
    <w:p w14:paraId="2FEB8054" w14:textId="77777777" w:rsidR="00F90C00" w:rsidRPr="00A41799" w:rsidRDefault="00F90C00" w:rsidP="00F90C00">
      <w:pPr>
        <w:pStyle w:val="ListBullet2"/>
      </w:pPr>
      <w:r>
        <w:t>Do free work for local non-profits (such as an ad agency designing a local farmer’s market’s website for free)</w:t>
      </w:r>
    </w:p>
    <w:p w14:paraId="78A6EE1B" w14:textId="77777777" w:rsidR="00026EAE" w:rsidRDefault="00F90C00" w:rsidP="00F90C00">
      <w:pPr>
        <w:pStyle w:val="ListBullet"/>
      </w:pPr>
      <w:r w:rsidRPr="00404E77">
        <w:rPr>
          <w:rStyle w:val="Bold"/>
        </w:rPr>
        <w:t>Sales strategy:</w:t>
      </w:r>
      <w:r w:rsidRPr="00404E77">
        <w:t xml:space="preserve"> If needed, what will be the sales approach? Will there be full-time commissioned salespeople, contract sales, or another approach? Many one-on-one service businesses are heavily reliant on word of mouth. Take this into account when developing the sales strategy.</w:t>
      </w:r>
    </w:p>
    <w:p w14:paraId="3709689C" w14:textId="77777777" w:rsidR="003D0FFF" w:rsidRPr="003D0FFF" w:rsidRDefault="003D0FFF" w:rsidP="003D0FFF">
      <w:pPr>
        <w:rPr>
          <w:sz w:val="14"/>
          <w:szCs w:val="12"/>
        </w:rPr>
      </w:pPr>
    </w:p>
    <w:p w14:paraId="7EFF0A9A" w14:textId="77777777" w:rsidR="00026EAE" w:rsidRPr="003D0FFF" w:rsidRDefault="00026EAE" w:rsidP="00404E77">
      <w:pPr>
        <w:pStyle w:val="ListBullet"/>
        <w:numPr>
          <w:ilvl w:val="0"/>
          <w:numId w:val="0"/>
        </w:numPr>
        <w:spacing w:after="0"/>
        <w:ind w:left="340" w:hanging="340"/>
        <w:rPr>
          <w:sz w:val="2"/>
          <w:szCs w:val="2"/>
        </w:rPr>
        <w:sectPr w:rsidR="00026EAE" w:rsidRPr="003D0FFF" w:rsidSect="003D0FFF">
          <w:pgSz w:w="12240" w:h="15840" w:code="1"/>
          <w:pgMar w:top="2016" w:right="1080" w:bottom="432" w:left="1080" w:header="648" w:footer="432" w:gutter="0"/>
          <w:cols w:space="708"/>
          <w:docGrid w:linePitch="360"/>
        </w:sectPr>
      </w:pPr>
    </w:p>
    <w:p w14:paraId="19469F4C" w14:textId="77777777" w:rsidR="006F7B2D" w:rsidRDefault="006F7B2D" w:rsidP="00A41799">
      <w:pPr>
        <w:pStyle w:val="Heading1"/>
        <w:numPr>
          <w:ilvl w:val="0"/>
          <w:numId w:val="47"/>
        </w:numPr>
        <w:ind w:hanging="360"/>
      </w:pPr>
      <w:bookmarkStart w:id="7" w:name="_Toc197443740"/>
      <w:r>
        <w:lastRenderedPageBreak/>
        <w:t>financial plan</w:t>
      </w:r>
      <w:bookmarkEnd w:id="7"/>
    </w:p>
    <w:p w14:paraId="4559E912" w14:textId="77777777" w:rsidR="00F90C00" w:rsidRDefault="00F90C00" w:rsidP="00F90C00">
      <w:r>
        <w:t xml:space="preserve">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 </w:t>
      </w:r>
    </w:p>
    <w:p w14:paraId="254F35CD" w14:textId="77777777" w:rsidR="00F90C00" w:rsidRDefault="00F90C00" w:rsidP="00F90C00">
      <w:r>
        <w:t>At a minimum, this section should include estimated start-up costs and projected profit and loss, along with a summary of the assumptions being made with these projections. Assumptions should include initial and ongoing sales, along with the timing of these inflows.</w:t>
      </w:r>
    </w:p>
    <w:p w14:paraId="6ACFC047" w14:textId="77777777" w:rsidR="00F90C00" w:rsidRDefault="00F90C00" w:rsidP="00F90C00">
      <w:pPr>
        <w:pStyle w:val="ListBullet"/>
      </w:pPr>
      <w:r w:rsidRPr="00B37B3B">
        <w:rPr>
          <w:rStyle w:val="Bold"/>
        </w:rPr>
        <w:t>Projected start-up costs:</w:t>
      </w:r>
      <w:r>
        <w:t xml:space="preserve"> </w:t>
      </w:r>
      <w:r w:rsidRPr="00A41799">
        <w:t>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14:paraId="3F105695" w14:textId="77777777" w:rsidR="00B37B3B" w:rsidRDefault="00B37B3B" w:rsidP="003D0FFF"/>
    <w:p w14:paraId="70D67675" w14:textId="77777777" w:rsidR="00B37B3B" w:rsidRDefault="00B37B3B" w:rsidP="003D0FFF">
      <w:pPr>
        <w:sectPr w:rsidR="00B37B3B" w:rsidSect="00846351">
          <w:pgSz w:w="12240" w:h="15840" w:code="1"/>
          <w:pgMar w:top="2016" w:right="1080" w:bottom="720" w:left="1080" w:header="648" w:footer="432" w:gutter="0"/>
          <w:cols w:space="708"/>
          <w:docGrid w:linePitch="360"/>
        </w:sectPr>
      </w:pPr>
    </w:p>
    <w:tbl>
      <w:tblPr>
        <w:tblStyle w:val="ListTable3"/>
        <w:tblpPr w:leftFromText="180" w:rightFromText="180" w:vertAnchor="text" w:horzAnchor="margin" w:tblpY="89"/>
        <w:tblW w:w="5000" w:type="pct"/>
        <w:tblLook w:val="04A0" w:firstRow="1" w:lastRow="0" w:firstColumn="1" w:lastColumn="0" w:noHBand="0" w:noVBand="1"/>
      </w:tblPr>
      <w:tblGrid>
        <w:gridCol w:w="4546"/>
        <w:gridCol w:w="2275"/>
        <w:gridCol w:w="2275"/>
        <w:gridCol w:w="2275"/>
        <w:gridCol w:w="2299"/>
      </w:tblGrid>
      <w:tr w:rsidR="008F704C" w:rsidRPr="003D59A7" w14:paraId="706F536F" w14:textId="77777777" w:rsidTr="00434803">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noWrap/>
            <w:vAlign w:val="center"/>
            <w:hideMark/>
          </w:tcPr>
          <w:p w14:paraId="6E8B48A8" w14:textId="77777777" w:rsidR="008F704C" w:rsidRPr="003D59A7" w:rsidRDefault="008F704C" w:rsidP="00F90C00">
            <w:pPr>
              <w:pStyle w:val="TableHeadings"/>
              <w:ind w:left="0"/>
            </w:pPr>
            <w:r w:rsidRPr="003D59A7">
              <w:lastRenderedPageBreak/>
              <w:t>START-UP COSTS</w:t>
            </w:r>
          </w:p>
        </w:tc>
      </w:tr>
      <w:tr w:rsidR="008F704C" w:rsidRPr="003D59A7" w14:paraId="32868ABE"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noWrap/>
            <w:vAlign w:val="center"/>
            <w:hideMark/>
          </w:tcPr>
          <w:p w14:paraId="79E0B3A5" w14:textId="77777777" w:rsidR="008F704C" w:rsidRPr="003D59A7" w:rsidRDefault="008F704C" w:rsidP="00594A1B">
            <w:pPr>
              <w:pStyle w:val="TableTextLarge"/>
            </w:pPr>
            <w:r w:rsidRPr="003D59A7">
              <w:t xml:space="preserve">Your </w:t>
            </w:r>
            <w:r w:rsidR="00DE16D8" w:rsidRPr="00DE16D8">
              <w:t xml:space="preserve">Office-Based </w:t>
            </w:r>
            <w:r w:rsidRPr="003D59A7">
              <w:t xml:space="preserve">Agency </w:t>
            </w:r>
          </w:p>
        </w:tc>
        <w:tc>
          <w:tcPr>
            <w:tcW w:w="3337" w:type="pct"/>
            <w:gridSpan w:val="4"/>
            <w:tcBorders>
              <w:top w:val="single" w:sz="4" w:space="0" w:color="auto"/>
              <w:left w:val="single" w:sz="4" w:space="0" w:color="auto"/>
              <w:bottom w:val="single" w:sz="4" w:space="0" w:color="auto"/>
              <w:right w:val="single" w:sz="4" w:space="0" w:color="auto"/>
            </w:tcBorders>
            <w:noWrap/>
            <w:vAlign w:val="center"/>
            <w:hideMark/>
          </w:tcPr>
          <w:p w14:paraId="3C58B78E"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rPr>
                <w:lang w:val="ru-RU"/>
              </w:rPr>
            </w:pPr>
            <w:r w:rsidRPr="003D59A7">
              <w:t>January 1, 20</w:t>
            </w:r>
            <w:r w:rsidR="00E659FD">
              <w:t>XX</w:t>
            </w:r>
          </w:p>
        </w:tc>
      </w:tr>
      <w:tr w:rsidR="008F704C" w:rsidRPr="003D59A7" w14:paraId="26DD0AA5"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E8571CA" w14:textId="77777777" w:rsidR="008F704C" w:rsidRPr="003D59A7" w:rsidRDefault="008F704C" w:rsidP="00F90C00">
            <w:pPr>
              <w:pStyle w:val="TableHeadings"/>
              <w:ind w:left="0"/>
            </w:pPr>
            <w:r w:rsidRPr="003D59A7">
              <w:t>COST ITEMS</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06B3943" w14:textId="77777777" w:rsidR="008F704C" w:rsidRPr="003D59A7" w:rsidRDefault="008F704C" w:rsidP="00F90C00">
            <w:pPr>
              <w:pStyle w:val="TableHeadings"/>
              <w:ind w:left="0"/>
              <w:cnfStyle w:val="000000000000" w:firstRow="0" w:lastRow="0" w:firstColumn="0" w:lastColumn="0" w:oddVBand="0" w:evenVBand="0" w:oddHBand="0" w:evenHBand="0" w:firstRowFirstColumn="0" w:firstRowLastColumn="0" w:lastRowFirstColumn="0" w:lastRowLastColumn="0"/>
            </w:pPr>
            <w:r w:rsidRPr="003D59A7">
              <w:t>MONTHS</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7C8081F3" w14:textId="77777777" w:rsidR="008F704C" w:rsidRPr="003D59A7" w:rsidRDefault="008F704C" w:rsidP="00F90C00">
            <w:pPr>
              <w:pStyle w:val="TableHeadings"/>
              <w:ind w:left="0"/>
              <w:cnfStyle w:val="000000000000" w:firstRow="0" w:lastRow="0" w:firstColumn="0" w:lastColumn="0" w:oddVBand="0" w:evenVBand="0" w:oddHBand="0" w:evenHBand="0" w:firstRowFirstColumn="0" w:firstRowLastColumn="0" w:lastRowFirstColumn="0" w:lastRowLastColumn="0"/>
            </w:pPr>
            <w:r w:rsidRPr="003D59A7">
              <w:t>COST/ MONTH</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69063379" w14:textId="77777777" w:rsidR="008F704C" w:rsidRPr="003D59A7" w:rsidRDefault="008F704C" w:rsidP="00F90C00">
            <w:pPr>
              <w:pStyle w:val="TableHeadings"/>
              <w:ind w:left="0"/>
              <w:cnfStyle w:val="000000000000" w:firstRow="0" w:lastRow="0" w:firstColumn="0" w:lastColumn="0" w:oddVBand="0" w:evenVBand="0" w:oddHBand="0" w:evenHBand="0" w:firstRowFirstColumn="0" w:firstRowLastColumn="0" w:lastRowFirstColumn="0" w:lastRowLastColumn="0"/>
            </w:pPr>
            <w:r w:rsidRPr="003D59A7">
              <w:t>ONE-TIME COST</w:t>
            </w:r>
          </w:p>
        </w:tc>
        <w:tc>
          <w:tcPr>
            <w:tcW w:w="840"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2DF18DE3" w14:textId="77777777" w:rsidR="008F704C" w:rsidRPr="003D59A7" w:rsidRDefault="0096469F" w:rsidP="00F90C00">
            <w:pPr>
              <w:pStyle w:val="TableHeadings"/>
              <w:ind w:left="0"/>
              <w:cnfStyle w:val="000000000000" w:firstRow="0" w:lastRow="0" w:firstColumn="0" w:lastColumn="0" w:oddVBand="0" w:evenVBand="0" w:oddHBand="0" w:evenHBand="0" w:firstRowFirstColumn="0" w:firstRowLastColumn="0" w:lastRowFirstColumn="0" w:lastRowLastColumn="0"/>
            </w:pPr>
            <w:r>
              <w:t xml:space="preserve">   </w:t>
            </w:r>
            <w:r w:rsidR="008F704C" w:rsidRPr="003D59A7">
              <w:t>TOTAL COST</w:t>
            </w:r>
          </w:p>
        </w:tc>
      </w:tr>
      <w:tr w:rsidR="008F704C" w:rsidRPr="003D59A7" w14:paraId="1D2CEBC4"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08EE12DE" w14:textId="77777777" w:rsidR="008F704C" w:rsidRPr="003D59A7" w:rsidRDefault="008F704C" w:rsidP="00594A1B">
            <w:pPr>
              <w:pStyle w:val="TableTextLarge"/>
            </w:pPr>
            <w:r w:rsidRPr="003D59A7">
              <w:t>Advertising/Marketing</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056879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3</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29CADDC"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$300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FC68A04"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0EA9A50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$2,900</w:t>
            </w:r>
          </w:p>
        </w:tc>
      </w:tr>
      <w:tr w:rsidR="008F704C" w:rsidRPr="003D59A7" w14:paraId="3829DAD4"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F5D7918" w14:textId="77777777" w:rsidR="008F704C" w:rsidRPr="003D59A7" w:rsidRDefault="008F704C" w:rsidP="00594A1B">
            <w:pPr>
              <w:pStyle w:val="TableTextLarge"/>
            </w:pPr>
            <w:r w:rsidRPr="003D59A7">
              <w:t>Employee Salaries*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FFB851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F2D37A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$500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4BD6812"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014E694A"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$2,002</w:t>
            </w:r>
          </w:p>
        </w:tc>
      </w:tr>
      <w:tr w:rsidR="008F704C" w:rsidRPr="003D59A7" w14:paraId="1F1D355E"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8BCD188" w14:textId="77777777" w:rsidR="008F704C" w:rsidRPr="003D59A7" w:rsidRDefault="008F704C" w:rsidP="00594A1B">
            <w:pPr>
              <w:pStyle w:val="TableTextLarge"/>
            </w:pPr>
            <w:r w:rsidRPr="003D59A7">
              <w:t>Employee Payroll Taxes and Benefits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EBF1D8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4DCBD0D"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$100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34D82F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FA66FD6"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$1,600</w:t>
            </w:r>
          </w:p>
        </w:tc>
      </w:tr>
      <w:tr w:rsidR="008F704C" w:rsidRPr="003D59A7" w14:paraId="033E4BB1"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E951BB5" w14:textId="77777777" w:rsidR="008F704C" w:rsidRPr="003D59A7" w:rsidRDefault="008F704C" w:rsidP="00594A1B">
            <w:pPr>
              <w:pStyle w:val="TableTextLarge"/>
            </w:pPr>
            <w:r w:rsidRPr="003D59A7">
              <w:t>Rent/Lease Payments/Utilities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954D04F"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5C85392"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$750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13ADF0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3A8B0B53"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$5,500</w:t>
            </w:r>
          </w:p>
        </w:tc>
      </w:tr>
      <w:tr w:rsidR="008F704C" w:rsidRPr="003D59A7" w14:paraId="35D7CB20"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07EA854B" w14:textId="77777777" w:rsidR="008F704C" w:rsidRPr="003D59A7" w:rsidRDefault="008F704C" w:rsidP="00594A1B">
            <w:pPr>
              <w:pStyle w:val="TableTextLarge"/>
            </w:pPr>
            <w:r w:rsidRPr="003D59A7">
              <w:t>Postage/Shipping</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B08465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78076DB"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65C7DA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154C940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$50</w:t>
            </w:r>
          </w:p>
        </w:tc>
      </w:tr>
      <w:tr w:rsidR="008F704C" w:rsidRPr="003D59A7" w14:paraId="5FA84F50"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2986AC2" w14:textId="77777777" w:rsidR="008F704C" w:rsidRPr="003D59A7" w:rsidRDefault="008F704C" w:rsidP="00594A1B">
            <w:pPr>
              <w:pStyle w:val="TableTextLarge"/>
            </w:pPr>
            <w:r w:rsidRPr="003D59A7">
              <w:t>Communication/Telephone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C44700B"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88B082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$70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8C37AF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$280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E50DFD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$560</w:t>
            </w:r>
          </w:p>
        </w:tc>
      </w:tr>
      <w:tr w:rsidR="008F704C" w:rsidRPr="003D59A7" w14:paraId="4466D617"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6F794D7" w14:textId="77777777" w:rsidR="008F704C" w:rsidRPr="003D59A7" w:rsidRDefault="008F704C" w:rsidP="00594A1B">
            <w:pPr>
              <w:pStyle w:val="TableTextLarge"/>
            </w:pPr>
            <w:r w:rsidRPr="003D59A7">
              <w:t>Computer Equipment</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315E1B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980C24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BAA22CA"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905890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008F704C" w:rsidRPr="003D59A7" w14:paraId="73373CDB"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830168F" w14:textId="77777777" w:rsidR="008F704C" w:rsidRPr="003D59A7" w:rsidRDefault="008F704C" w:rsidP="00594A1B">
            <w:pPr>
              <w:pStyle w:val="TableTextLarge"/>
            </w:pPr>
            <w:r w:rsidRPr="003D59A7">
              <w:t>Computer Software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7DE3C8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3C3B81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67A300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8918F67"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r>
      <w:tr w:rsidR="008F704C" w:rsidRPr="003D59A7" w14:paraId="195F3AAB"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2926809E" w14:textId="77777777" w:rsidR="008F704C" w:rsidRPr="003D59A7" w:rsidRDefault="008F704C" w:rsidP="00594A1B">
            <w:pPr>
              <w:pStyle w:val="TableTextLarge"/>
            </w:pPr>
            <w:r w:rsidRPr="003D59A7">
              <w:t>Insurance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520E5F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A233A4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47E9D50"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1865EDC4"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r>
      <w:tr w:rsidR="008F704C" w:rsidRPr="003D59A7" w14:paraId="7E841B67"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755A6A04" w14:textId="77777777" w:rsidR="008F704C" w:rsidRPr="003D59A7" w:rsidRDefault="008F704C" w:rsidP="00594A1B">
            <w:pPr>
              <w:pStyle w:val="TableTextLarge"/>
            </w:pPr>
            <w:r w:rsidRPr="003D59A7">
              <w:t>Interest Expense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8A208A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B31AEA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C051B6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1AF9DC46"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3263E66C"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2D1C448B" w14:textId="77777777" w:rsidR="008F704C" w:rsidRPr="003D59A7" w:rsidRDefault="008F704C" w:rsidP="00594A1B">
            <w:pPr>
              <w:pStyle w:val="TableTextLarge"/>
            </w:pPr>
            <w:r w:rsidRPr="003D59A7">
              <w:t>Bank Service Charges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07E415E"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69E87D0"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ACD4082"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6F307E2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7FAFF454"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D8B91AE" w14:textId="77777777" w:rsidR="008F704C" w:rsidRPr="003D59A7" w:rsidRDefault="008F704C" w:rsidP="00594A1B">
            <w:pPr>
              <w:pStyle w:val="TableTextLarge"/>
            </w:pPr>
            <w:r w:rsidRPr="003D59A7">
              <w:t>Supplies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E608EE3"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95669AA"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320786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FB6B7A4"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0CF2DAC7"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1C3D2DFC" w14:textId="77777777" w:rsidR="008F704C" w:rsidRPr="003D59A7" w:rsidRDefault="008F704C" w:rsidP="00594A1B">
            <w:pPr>
              <w:pStyle w:val="TableTextLarge"/>
            </w:pPr>
            <w:r w:rsidRPr="003D59A7">
              <w:t>Travel &amp; Entertainment</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219CC9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2CA0DCC"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C80489C"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606E926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622ED152"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BBFAC9A" w14:textId="77777777" w:rsidR="008F704C" w:rsidRPr="003D59A7" w:rsidRDefault="008F704C" w:rsidP="00594A1B">
            <w:pPr>
              <w:pStyle w:val="TableTextLarge"/>
            </w:pPr>
            <w:r w:rsidRPr="003D59A7">
              <w:t>Equipment</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34D8582"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007A5D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0720C3D"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24C3F8D"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r>
      <w:tr w:rsidR="008F704C" w:rsidRPr="003D59A7" w14:paraId="395EFD6C"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9213378" w14:textId="77777777" w:rsidR="008F704C" w:rsidRPr="003D59A7" w:rsidRDefault="008F704C" w:rsidP="00594A1B">
            <w:pPr>
              <w:pStyle w:val="TableTextLarge"/>
            </w:pPr>
            <w:r w:rsidRPr="003D59A7">
              <w:t>Furniture &amp; Fixtures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9C06606"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516CF70"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721050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18CADBCD"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53EABF12"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0C2CE9AF" w14:textId="77777777" w:rsidR="008F704C" w:rsidRPr="003D59A7" w:rsidRDefault="008F704C" w:rsidP="00594A1B">
            <w:pPr>
              <w:pStyle w:val="TableTextLarge"/>
            </w:pPr>
            <w:r w:rsidRPr="003D59A7">
              <w:t>Leasehold Improvements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20DA30F"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0355109"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872B743"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3ED5BE2"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795CDF73"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6FB10ACD" w14:textId="77777777" w:rsidR="008F704C" w:rsidRPr="003D59A7" w:rsidRDefault="008F704C" w:rsidP="00594A1B">
            <w:pPr>
              <w:pStyle w:val="TableTextLarge"/>
            </w:pPr>
            <w:r w:rsidRPr="003D59A7">
              <w:t>Security Deposit(s)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5F83E9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F858104"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FB35AC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EAE8CD0"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2EBC8791"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7AF54173" w14:textId="77777777" w:rsidR="008F704C" w:rsidRPr="003D59A7" w:rsidRDefault="008F704C" w:rsidP="00594A1B">
            <w:pPr>
              <w:pStyle w:val="TableTextLarge"/>
            </w:pPr>
            <w:r w:rsidRPr="003D59A7">
              <w:t>Business Licenses/Permits/Fees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DDCD097"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B3AF56B"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FE5C51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CC5E3AF"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r>
      <w:tr w:rsidR="008F704C" w:rsidRPr="003D59A7" w14:paraId="08B026BB"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11A99B19" w14:textId="77777777" w:rsidR="008F704C" w:rsidRPr="003D59A7" w:rsidRDefault="008F704C" w:rsidP="00594A1B">
            <w:pPr>
              <w:pStyle w:val="TableTextLarge"/>
            </w:pPr>
            <w:r w:rsidRPr="003D59A7">
              <w:t>Professional Services - Legal, Accounting</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2AFC442"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C08D7F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A51FD3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66C02B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008F704C" w:rsidRPr="003D59A7" w14:paraId="2497CF95"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68CA9305" w14:textId="77777777" w:rsidR="008F704C" w:rsidRPr="003D59A7" w:rsidRDefault="008F704C" w:rsidP="00594A1B">
            <w:pPr>
              <w:pStyle w:val="TableTextLarge"/>
            </w:pPr>
            <w:r w:rsidRPr="003D59A7">
              <w:t>Consultant(s)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E7724C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BCA805D"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2AB781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72A80B1"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74D5B384"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6F035354" w14:textId="77777777" w:rsidR="008F704C" w:rsidRPr="003D59A7" w:rsidRDefault="008F704C" w:rsidP="00594A1B">
            <w:pPr>
              <w:pStyle w:val="TableTextLarge"/>
            </w:pPr>
            <w:r w:rsidRPr="003D59A7">
              <w:t>Inventory</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DA0B34D"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90B7F7E"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926DB9D"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42C403E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6462553F"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4554B48E" w14:textId="77777777" w:rsidR="008F704C" w:rsidRPr="003D59A7" w:rsidRDefault="008F704C" w:rsidP="00594A1B">
            <w:pPr>
              <w:pStyle w:val="TableTextLarge"/>
            </w:pPr>
            <w:r w:rsidRPr="003D59A7">
              <w:t>Cash-On-Hand (Working Capital)</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D9F911D"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D8EE41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DD14F6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61DFDE5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r>
      <w:tr w:rsidR="008F704C" w:rsidRPr="003D59A7" w14:paraId="35B9B881"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2B6D4C52" w14:textId="77777777" w:rsidR="008F704C" w:rsidRPr="003D59A7" w:rsidRDefault="008F704C" w:rsidP="00594A1B">
            <w:pPr>
              <w:pStyle w:val="TableTextLarge"/>
            </w:pPr>
            <w:r w:rsidRPr="003D59A7">
              <w:t>Miscellaneous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B15B7FD"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B40225A"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672AE6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089ACD1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r>
      <w:tr w:rsidR="008F704C" w:rsidRPr="00974DD3" w14:paraId="5D9A201D"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0E7F09A" w14:textId="77777777" w:rsidR="008F704C" w:rsidRPr="00974DD3" w:rsidRDefault="008F704C" w:rsidP="00594A1B">
            <w:pPr>
              <w:pStyle w:val="TableTextLarge"/>
              <w:rPr>
                <w:rStyle w:val="Bold"/>
              </w:rPr>
            </w:pPr>
            <w:r w:rsidRPr="00594A1B">
              <w:rPr>
                <w:rStyle w:val="Bold"/>
                <w:color w:val="FFFFFF" w:themeColor="background1"/>
              </w:rPr>
              <w:t>ESTIMATED START-UP BUDGET</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4D05FF37"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7A1CAE74"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395D914D"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40"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559C05DF"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594A1B">
              <w:rPr>
                <w:rStyle w:val="Bold"/>
                <w:color w:val="FFFFFF" w:themeColor="background1"/>
              </w:rPr>
              <w:t>$26,472</w:t>
            </w:r>
          </w:p>
        </w:tc>
      </w:tr>
      <w:tr w:rsidR="008F704C" w:rsidRPr="003D59A7" w14:paraId="2946520F"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bottom w:val="single" w:sz="8" w:space="0" w:color="auto"/>
            </w:tcBorders>
            <w:vAlign w:val="center"/>
          </w:tcPr>
          <w:p w14:paraId="7CCEEC25" w14:textId="77777777" w:rsidR="008F704C" w:rsidRPr="003D59A7" w:rsidRDefault="008F704C" w:rsidP="00594A1B">
            <w:pPr>
              <w:spacing w:before="0" w:after="0" w:line="240" w:lineRule="auto"/>
              <w:ind w:left="85"/>
              <w:rPr>
                <w:b w:val="0"/>
                <w:color w:val="FFFFFF" w:themeColor="background1"/>
                <w:sz w:val="18"/>
                <w:szCs w:val="18"/>
              </w:rPr>
            </w:pPr>
            <w:r w:rsidRPr="003D59A7">
              <w:rPr>
                <w:sz w:val="18"/>
              </w:rPr>
              <w:t>*Based on part-time employees. This may change once you hit your growth benchmark.</w:t>
            </w:r>
          </w:p>
        </w:tc>
      </w:tr>
    </w:tbl>
    <w:p w14:paraId="09C6E4CA" w14:textId="77777777" w:rsidR="008F704C" w:rsidRDefault="00F90C00" w:rsidP="008F704C">
      <w:r w:rsidRPr="00F90C00">
        <w:rPr>
          <w:b/>
          <w:bCs/>
        </w:rPr>
        <w:lastRenderedPageBreak/>
        <w:t>Projected profit and loss model:</w:t>
      </w:r>
      <w:r w:rsidRPr="00F90C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B87503">
        <w:t xml:space="preserve">be </w:t>
      </w:r>
      <w:r w:rsidRPr="00F90C00">
        <w:t>possible to see when the company is becoming profitable and what expense items are the most impactful to its profitability. There is a blank table in the Appendix to complete the business’ own start-up cost projections.</w:t>
      </w:r>
    </w:p>
    <w:tbl>
      <w:tblPr>
        <w:tblStyle w:val="ListTable3"/>
        <w:tblW w:w="13708" w:type="dxa"/>
        <w:tblCellMar>
          <w:right w:w="0" w:type="dxa"/>
        </w:tblCellMar>
        <w:tblLook w:val="04A0" w:firstRow="1" w:lastRow="0" w:firstColumn="1" w:lastColumn="0" w:noHBand="0" w:noVBand="1"/>
      </w:tblPr>
      <w:tblGrid>
        <w:gridCol w:w="2340"/>
        <w:gridCol w:w="1111"/>
        <w:gridCol w:w="838"/>
        <w:gridCol w:w="838"/>
        <w:gridCol w:w="860"/>
        <w:gridCol w:w="838"/>
        <w:gridCol w:w="420"/>
        <w:gridCol w:w="420"/>
        <w:gridCol w:w="838"/>
        <w:gridCol w:w="838"/>
        <w:gridCol w:w="860"/>
        <w:gridCol w:w="860"/>
        <w:gridCol w:w="838"/>
        <w:gridCol w:w="860"/>
        <w:gridCol w:w="949"/>
      </w:tblGrid>
      <w:tr w:rsidR="00E552C8" w:rsidRPr="00360F98" w14:paraId="7C80E9C9" w14:textId="77777777" w:rsidTr="00B87503">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0" w:type="auto"/>
            <w:gridSpan w:val="15"/>
            <w:tcBorders>
              <w:top w:val="single" w:sz="4" w:space="0" w:color="auto"/>
              <w:left w:val="single" w:sz="4" w:space="0" w:color="auto"/>
              <w:bottom w:val="single" w:sz="4" w:space="0" w:color="auto"/>
              <w:right w:val="single" w:sz="4" w:space="0" w:color="auto"/>
            </w:tcBorders>
            <w:noWrap/>
            <w:vAlign w:val="center"/>
            <w:hideMark/>
          </w:tcPr>
          <w:p w14:paraId="2E43DCF8" w14:textId="77777777" w:rsidR="00E552C8" w:rsidRPr="00360F98" w:rsidRDefault="00E552C8" w:rsidP="00F90C00">
            <w:pPr>
              <w:pStyle w:val="TableHeadings"/>
              <w:ind w:left="0"/>
            </w:pPr>
            <w:r w:rsidRPr="00360F98">
              <w:t>START-UP COSTS</w:t>
            </w:r>
          </w:p>
        </w:tc>
      </w:tr>
      <w:tr w:rsidR="00E552C8" w:rsidRPr="00360F98" w14:paraId="67AFF2B7"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sz="4" w:space="0" w:color="auto"/>
              <w:left w:val="single" w:sz="4" w:space="0" w:color="auto"/>
              <w:bottom w:val="single" w:sz="4" w:space="0" w:color="auto"/>
              <w:right w:val="single" w:sz="4" w:space="0" w:color="auto"/>
            </w:tcBorders>
            <w:noWrap/>
            <w:vAlign w:val="center"/>
          </w:tcPr>
          <w:p w14:paraId="7895C019" w14:textId="77777777" w:rsidR="00E552C8" w:rsidRPr="00360F98" w:rsidRDefault="00E552C8" w:rsidP="00594A1B">
            <w:pPr>
              <w:pStyle w:val="TableTextLarge"/>
            </w:pPr>
            <w:r w:rsidRPr="00360F98">
              <w:t xml:space="preserve">Your </w:t>
            </w:r>
            <w:r w:rsidR="00DE16D8" w:rsidRPr="00DE16D8">
              <w:t xml:space="preserve">Office-Based </w:t>
            </w:r>
            <w:r w:rsidRPr="00360F98">
              <w:t>Agency</w:t>
            </w:r>
          </w:p>
        </w:tc>
        <w:tc>
          <w:tcPr>
            <w:tcW w:w="0" w:type="auto"/>
            <w:gridSpan w:val="8"/>
            <w:tcBorders>
              <w:top w:val="single" w:sz="4" w:space="0" w:color="auto"/>
              <w:left w:val="single" w:sz="4" w:space="0" w:color="auto"/>
              <w:bottom w:val="single" w:sz="4" w:space="0" w:color="auto"/>
              <w:right w:val="single" w:sz="4" w:space="0" w:color="auto"/>
            </w:tcBorders>
            <w:vAlign w:val="center"/>
          </w:tcPr>
          <w:p w14:paraId="23F7777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January 1, 20</w:t>
            </w:r>
            <w:r w:rsidR="00E659FD">
              <w:t>XX</w:t>
            </w:r>
          </w:p>
        </w:tc>
      </w:tr>
      <w:tr w:rsidR="00E552C8" w:rsidRPr="00974DD3" w14:paraId="0E2A5C1B"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3FF3D6E" w14:textId="77777777" w:rsidR="00E552C8" w:rsidRPr="00974DD3" w:rsidRDefault="00E552C8" w:rsidP="00594A1B">
            <w:pPr>
              <w:pStyle w:val="TableTextLarge"/>
              <w:rPr>
                <w:rStyle w:val="Bold"/>
              </w:rPr>
            </w:pPr>
            <w:r w:rsidRPr="00974DD3">
              <w:rPr>
                <w:rStyle w:val="Bold"/>
              </w:rPr>
              <w:t>REVENUE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1E494D4"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92E6A1F"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FEB</w:t>
            </w:r>
          </w:p>
        </w:tc>
        <w:tc>
          <w:tcPr>
            <w:tcW w:w="0" w:type="auto"/>
            <w:tcBorders>
              <w:top w:val="single" w:sz="4" w:space="0" w:color="auto"/>
              <w:left w:val="single" w:sz="4" w:space="0" w:color="auto"/>
              <w:bottom w:val="single" w:sz="4" w:space="0" w:color="auto"/>
              <w:right w:val="single" w:sz="4" w:space="0" w:color="auto"/>
            </w:tcBorders>
            <w:vAlign w:val="center"/>
            <w:hideMark/>
          </w:tcPr>
          <w:p w14:paraId="14AA10B0"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MAR</w:t>
            </w:r>
          </w:p>
        </w:tc>
        <w:tc>
          <w:tcPr>
            <w:tcW w:w="0" w:type="auto"/>
            <w:tcBorders>
              <w:top w:val="single" w:sz="4" w:space="0" w:color="auto"/>
              <w:left w:val="single" w:sz="4" w:space="0" w:color="auto"/>
              <w:bottom w:val="single" w:sz="4" w:space="0" w:color="auto"/>
              <w:right w:val="single" w:sz="4" w:space="0" w:color="auto"/>
            </w:tcBorders>
            <w:vAlign w:val="center"/>
            <w:hideMark/>
          </w:tcPr>
          <w:p w14:paraId="5B4EF937"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APR</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BA58B"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MAY</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CCABB48"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JUN</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FA7AC"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JUL</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06E9E"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AUG</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063EA"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SEP</w:t>
            </w:r>
          </w:p>
        </w:tc>
        <w:tc>
          <w:tcPr>
            <w:tcW w:w="0" w:type="auto"/>
            <w:tcBorders>
              <w:top w:val="single" w:sz="4" w:space="0" w:color="auto"/>
              <w:left w:val="single" w:sz="4" w:space="0" w:color="auto"/>
              <w:bottom w:val="single" w:sz="4" w:space="0" w:color="auto"/>
              <w:right w:val="single" w:sz="4" w:space="0" w:color="auto"/>
            </w:tcBorders>
            <w:vAlign w:val="center"/>
            <w:hideMark/>
          </w:tcPr>
          <w:p w14:paraId="35F5CA8C"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OCT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681BBA"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NOV</w:t>
            </w:r>
          </w:p>
        </w:tc>
        <w:tc>
          <w:tcPr>
            <w:tcW w:w="0" w:type="auto"/>
            <w:tcBorders>
              <w:top w:val="single" w:sz="4" w:space="0" w:color="auto"/>
              <w:left w:val="single" w:sz="4" w:space="0" w:color="auto"/>
              <w:bottom w:val="single" w:sz="4" w:space="0" w:color="auto"/>
              <w:right w:val="single" w:sz="4" w:space="0" w:color="auto"/>
            </w:tcBorders>
            <w:vAlign w:val="center"/>
            <w:hideMark/>
          </w:tcPr>
          <w:p w14:paraId="01FC7143"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DEC</w:t>
            </w:r>
          </w:p>
        </w:tc>
        <w:tc>
          <w:tcPr>
            <w:tcW w:w="0" w:type="auto"/>
            <w:tcBorders>
              <w:top w:val="single" w:sz="4" w:space="0" w:color="auto"/>
              <w:left w:val="single" w:sz="4" w:space="0" w:color="auto"/>
              <w:bottom w:val="single" w:sz="4" w:space="0" w:color="auto"/>
              <w:right w:val="single" w:sz="4" w:space="0" w:color="auto"/>
            </w:tcBorders>
            <w:vAlign w:val="center"/>
            <w:hideMark/>
          </w:tcPr>
          <w:p w14:paraId="4C91BDC7"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YTD</w:t>
            </w:r>
          </w:p>
        </w:tc>
      </w:tr>
      <w:tr w:rsidR="00E552C8" w:rsidRPr="00360F98" w14:paraId="58971BE7"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0A1C3601" w14:textId="77777777" w:rsidR="00E552C8" w:rsidRPr="00360F98" w:rsidRDefault="00E552C8" w:rsidP="00594A1B">
            <w:pPr>
              <w:pStyle w:val="TableTextLarge"/>
            </w:pPr>
            <w:r w:rsidRPr="00360F98">
              <w:t>Estimated Sales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77506EB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B3948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56E90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36521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F7035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$14,500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7548A83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$16,400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69AD2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$22,500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2592E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$23,125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8195F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$24,549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63DE3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5156A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76F6A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$27,349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E07FE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$216,423</w:t>
            </w:r>
          </w:p>
        </w:tc>
      </w:tr>
      <w:tr w:rsidR="00E552C8" w:rsidRPr="00360F98" w14:paraId="26BB8719"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3816513F" w14:textId="77777777" w:rsidR="00E552C8" w:rsidRPr="00360F98" w:rsidRDefault="00E552C8" w:rsidP="00594A1B">
            <w:pPr>
              <w:pStyle w:val="TableTextLarge"/>
            </w:pPr>
            <w:r w:rsidRPr="00360F98">
              <w:t>Less Sales Returns &amp; Discounts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4B37C00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CF3DE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8609C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31E8B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($206)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BA858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($234)</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9A0A6D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2C6A8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00A02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0BE3F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35234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96CBC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15917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($2,400)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79CD0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($6,270)</w:t>
            </w:r>
          </w:p>
        </w:tc>
      </w:tr>
      <w:tr w:rsidR="00E552C8" w:rsidRPr="00360F98" w14:paraId="62722A8F"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033A7FBC" w14:textId="77777777" w:rsidR="00E552C8" w:rsidRPr="00360F98" w:rsidRDefault="00E552C8" w:rsidP="00594A1B">
            <w:pPr>
              <w:pStyle w:val="TableTextLarge"/>
            </w:pPr>
            <w:r w:rsidRPr="00360F98">
              <w:t>Service Revenue</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764304D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1EB3F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EB945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A7174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36310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1B02BE3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482F6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50549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C9351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05805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19D8D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$1,245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A1336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$1,360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3EF60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$3,305</w:t>
            </w:r>
          </w:p>
        </w:tc>
      </w:tr>
      <w:tr w:rsidR="00E552C8" w:rsidRPr="00360F98" w14:paraId="5957EC40"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0D7A7FC" w14:textId="77777777" w:rsidR="00E552C8" w:rsidRPr="00360F98" w:rsidRDefault="00E552C8" w:rsidP="00594A1B">
            <w:pPr>
              <w:pStyle w:val="TableTextLarge"/>
            </w:pPr>
            <w:r w:rsidRPr="00360F98">
              <w:t xml:space="preserve">Other Revenue </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7C5447E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58906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A8FE4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2F1C5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5E304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0701B3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D108F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529CF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5D7B5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52766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9427A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C2F9C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F530A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00E552C8" w:rsidRPr="00360F98" w14:paraId="5140E76C"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1D0F49F1" w14:textId="77777777" w:rsidR="00E552C8" w:rsidRPr="00360F98" w:rsidRDefault="00E552C8" w:rsidP="00594A1B">
            <w:pPr>
              <w:pStyle w:val="TableTextLarge"/>
            </w:pPr>
            <w:r w:rsidRPr="00360F98">
              <w:t>Net Sales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6E9456B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CEFB0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$12,650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81FC7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BF136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$6,794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5957A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$14,266</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7A8367D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$16,650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33B7B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$22,850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1ABC4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$24,445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B57B0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$23,349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3DC53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$20,400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C28FC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$26,245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12171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$26,309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0BAEE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$214,958</w:t>
            </w:r>
          </w:p>
        </w:tc>
      </w:tr>
      <w:tr w:rsidR="00E552C8" w:rsidRPr="00360F98" w14:paraId="13B1DEF3"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41FAF379" w14:textId="77777777" w:rsidR="00E552C8" w:rsidRPr="00360F98" w:rsidRDefault="00E552C8" w:rsidP="00594A1B">
            <w:pPr>
              <w:pStyle w:val="TableTextLarge"/>
            </w:pPr>
            <w:r w:rsidRPr="00360F98">
              <w:t>Cost of Goods Sold*</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535B4F9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09E7A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09565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$6,400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427C4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A5C75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$5,800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1CDD4CD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$6,560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DAA89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821DF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C5663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$9,820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EF877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$8,800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2C327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98404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$10,940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E740E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$86,569</w:t>
            </w:r>
          </w:p>
        </w:tc>
      </w:tr>
      <w:tr w:rsidR="00E552C8" w:rsidRPr="00360F98" w14:paraId="7B792939"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9C2BB83" w14:textId="77777777" w:rsidR="00E552C8" w:rsidRPr="00360F98" w:rsidRDefault="00E552C8" w:rsidP="00594A1B">
            <w:pPr>
              <w:pStyle w:val="TableTextLarge"/>
            </w:pPr>
            <w:r w:rsidRPr="00360F98">
              <w:t>Gross Profit</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2EA0630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033C6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$7,450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32601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9C3BA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$3,994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AA2AF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$8,466</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1B3F651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$10,090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167DB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$13,850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E1068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$15,195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C4E1C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$13,529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17777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D4F3C6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$16,245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CDAF1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$15,369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C2AD2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$128,389</w:t>
            </w:r>
          </w:p>
        </w:tc>
      </w:tr>
      <w:tr w:rsidR="00E552C8" w:rsidRPr="00974DD3" w14:paraId="53992FDF"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22F662A" w14:textId="77777777" w:rsidR="00E552C8" w:rsidRPr="000469D3" w:rsidRDefault="00E552C8" w:rsidP="00594A1B">
            <w:pPr>
              <w:pStyle w:val="TableTextLarge"/>
              <w:rPr>
                <w:rStyle w:val="Bold"/>
                <w:color w:val="FFFFFF" w:themeColor="background1"/>
              </w:rPr>
            </w:pPr>
            <w:r w:rsidRPr="000469D3">
              <w:rPr>
                <w:rStyle w:val="Bold"/>
                <w:color w:val="FFFFFF" w:themeColor="background1"/>
              </w:rPr>
              <w:t>EXPENSES</w:t>
            </w:r>
          </w:p>
        </w:tc>
        <w:tc>
          <w:tcPr>
            <w:tcW w:w="100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F6F6035"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JAN</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CA89FA"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FEB</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B1C028E"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MAR</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C9AC70B"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APR</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8D2D972"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MAY</w:t>
            </w:r>
          </w:p>
        </w:tc>
        <w:tc>
          <w:tcPr>
            <w:tcW w:w="0" w:type="auto"/>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ECCC31"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JUN</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6627594"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JUL</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A457952"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AUG</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64C0E5C"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SEP</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CFDBE2"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OCT</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331543"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NOV</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DC392F7"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DEC</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2E9EF97"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YTD</w:t>
            </w:r>
          </w:p>
        </w:tc>
      </w:tr>
      <w:tr w:rsidR="00E552C8" w:rsidRPr="00360F98" w14:paraId="1444EA75"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36CE6ACF" w14:textId="77777777" w:rsidR="00E552C8" w:rsidRPr="00360F98" w:rsidRDefault="00E552C8" w:rsidP="00594A1B">
            <w:pPr>
              <w:pStyle w:val="TableTextLarge"/>
            </w:pPr>
            <w:r w:rsidRPr="00360F98">
              <w:t>Salaries &amp; Wages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27E4572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F01F5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F0862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57961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26611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1B67ED6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0A47E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7636F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26D8D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58FA9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92F1F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5A3D0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E4A96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$76,500</w:t>
            </w:r>
          </w:p>
        </w:tc>
      </w:tr>
      <w:tr w:rsidR="00E552C8" w:rsidRPr="00360F98" w14:paraId="3FB0C64E"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32E349E5" w14:textId="77777777" w:rsidR="00E552C8" w:rsidRPr="00360F98" w:rsidRDefault="00E552C8" w:rsidP="00594A1B">
            <w:pPr>
              <w:pStyle w:val="TableTextLarge"/>
            </w:pPr>
            <w:r w:rsidRPr="00360F98">
              <w:t>Marketing/Advertising</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5496A34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034A9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5059B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8FA94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5E388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FAA5E6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F3FEA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7CAB0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B9F01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3CF70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DCA7E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20ECE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2E34E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$9,550</w:t>
            </w:r>
          </w:p>
        </w:tc>
      </w:tr>
      <w:tr w:rsidR="00E552C8" w:rsidRPr="00360F98" w14:paraId="4410B50F"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7BB47B3E" w14:textId="77777777" w:rsidR="00E552C8" w:rsidRPr="00360F98" w:rsidRDefault="00E552C8" w:rsidP="00594A1B">
            <w:pPr>
              <w:pStyle w:val="TableTextLarge"/>
            </w:pPr>
            <w:r w:rsidRPr="00360F98">
              <w:t>Sales Commissions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55E902B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1A16C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$650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E974A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2D6E7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F34A1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$725</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A6ED23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$820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834AB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D72EC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$1,156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2AFE6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6FB64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AF8B7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873D3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$1,367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45065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$10,821</w:t>
            </w:r>
          </w:p>
        </w:tc>
      </w:tr>
      <w:tr w:rsidR="00E552C8" w:rsidRPr="00360F98" w14:paraId="2D0670E2"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4FFED38B" w14:textId="77777777" w:rsidR="00E552C8" w:rsidRPr="00360F98" w:rsidRDefault="00E552C8" w:rsidP="00594A1B">
            <w:pPr>
              <w:pStyle w:val="TableTextLarge"/>
            </w:pPr>
            <w:r w:rsidRPr="00360F98">
              <w:t>Rent</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7E06663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8B58D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DB1CD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EF73C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3947D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2B853BC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530EC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6A6E5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18B49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D5A1D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AD539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6BEBE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46751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$15,000</w:t>
            </w:r>
          </w:p>
        </w:tc>
      </w:tr>
      <w:tr w:rsidR="00E552C8" w:rsidRPr="00360F98" w14:paraId="7D66909B"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B25682A" w14:textId="77777777" w:rsidR="00E552C8" w:rsidRPr="00360F98" w:rsidRDefault="00E552C8" w:rsidP="00594A1B">
            <w:pPr>
              <w:pStyle w:val="TableTextLarge"/>
            </w:pPr>
            <w:r w:rsidRPr="00360F98">
              <w:t>Utilities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1519F9D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9253D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A75BC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79117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9F440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B02169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2A5CD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38EC8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D73FB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B3A0A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26EC5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461B2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8C74B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$2,650</w:t>
            </w:r>
          </w:p>
        </w:tc>
      </w:tr>
      <w:tr w:rsidR="00E552C8" w:rsidRPr="00360F98" w14:paraId="352176DC"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2C67B60" w14:textId="77777777" w:rsidR="00E552C8" w:rsidRPr="00360F98" w:rsidRDefault="00E552C8" w:rsidP="00594A1B">
            <w:pPr>
              <w:pStyle w:val="TableTextLarge"/>
            </w:pPr>
            <w:r w:rsidRPr="00360F98">
              <w:t>Website Expenses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7377EF7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2A56A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4C691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68785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DC708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25D6B9C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A0BD3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879EE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E6E48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DA9B4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423D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601DF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6B4AC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$2,200</w:t>
            </w:r>
          </w:p>
        </w:tc>
      </w:tr>
      <w:tr w:rsidR="00E552C8" w:rsidRPr="00360F98" w14:paraId="06139ACB"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FD9AE56" w14:textId="77777777" w:rsidR="00E552C8" w:rsidRPr="00360F98" w:rsidRDefault="00E552C8" w:rsidP="00594A1B">
            <w:pPr>
              <w:pStyle w:val="TableTextLarge"/>
            </w:pPr>
            <w:r w:rsidRPr="00360F98">
              <w:t>Insurance</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3D01FFF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C5A80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CD0E8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445E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E9E95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78A85F5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5EEFD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24C7F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D18A1C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04297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B7749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00FE8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315EE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$1,980</w:t>
            </w:r>
          </w:p>
        </w:tc>
      </w:tr>
      <w:tr w:rsidR="00E552C8" w:rsidRPr="00360F98" w14:paraId="41B71E4E"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3926186A" w14:textId="77777777" w:rsidR="00E552C8" w:rsidRPr="00360F98" w:rsidRDefault="00E552C8" w:rsidP="00594A1B">
            <w:pPr>
              <w:pStyle w:val="TableTextLarge"/>
            </w:pPr>
            <w:r w:rsidRPr="00360F98">
              <w:t>Travel</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05837CF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5DDD2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F92D2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4710A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56D9C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34EE15A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C106B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2ADDD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8E432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B2D6C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E77A1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44D69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E87AA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$1,825</w:t>
            </w:r>
          </w:p>
        </w:tc>
      </w:tr>
      <w:tr w:rsidR="00E552C8" w:rsidRPr="00360F98" w14:paraId="3472973B"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9127FE9" w14:textId="77777777" w:rsidR="00E552C8" w:rsidRPr="00360F98" w:rsidRDefault="00E552C8" w:rsidP="00594A1B">
            <w:pPr>
              <w:pStyle w:val="TableTextLarge"/>
            </w:pPr>
            <w:r w:rsidRPr="00360F98">
              <w:t>Legal/Accounting</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45C1E4D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75B63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DD5F0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94A9E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47BD0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442B2D1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6D1E0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25AA2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FCF85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D157C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219CD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8B211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80B37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$2,400</w:t>
            </w:r>
          </w:p>
        </w:tc>
      </w:tr>
      <w:tr w:rsidR="00E552C8" w:rsidRPr="00360F98" w14:paraId="27273FD9"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B207D97" w14:textId="77777777" w:rsidR="00E552C8" w:rsidRPr="00360F98" w:rsidRDefault="00E552C8" w:rsidP="00594A1B">
            <w:pPr>
              <w:pStyle w:val="TableTextLarge"/>
            </w:pPr>
            <w:r w:rsidRPr="00360F98">
              <w:t>Office Supplies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187EC47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434B4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AB413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F2198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CA003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40775CA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2B4E1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606C4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26AD0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9634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F1699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6C897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E187E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00E552C8" w:rsidRPr="00360F98" w14:paraId="2055A92B"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7C931A3" w14:textId="77777777" w:rsidR="00E552C8" w:rsidRPr="00360F98" w:rsidRDefault="00E552C8" w:rsidP="00594A1B">
            <w:pPr>
              <w:pStyle w:val="TableTextLarge"/>
            </w:pPr>
            <w:r w:rsidRPr="00360F98">
              <w:t>Interest Expense</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6C8210D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CC945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62D8A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1DF70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9A8D2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225E13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3CEE5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905BC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1D581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C8C3F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13C11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E4473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8C95A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r>
      <w:tr w:rsidR="00E552C8" w:rsidRPr="00360F98" w14:paraId="10E76BBB"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1147A260" w14:textId="77777777" w:rsidR="00E552C8" w:rsidRPr="00360F98" w:rsidRDefault="00E552C8" w:rsidP="00594A1B">
            <w:pPr>
              <w:pStyle w:val="TableTextLarge"/>
            </w:pPr>
            <w:r w:rsidRPr="00360F98">
              <w:t>Total Expenses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042D08D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$6,525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B9741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$5,575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A6F7C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$6,775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7CAFA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$8,525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6BD7D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$8,650</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D4406B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$9,295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C3138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$12,100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D18CA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$13,131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0D64E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$13,827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E5501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$13,825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3DFEC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$13,575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633D1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$13,942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2C0C7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$125,746</w:t>
            </w:r>
          </w:p>
        </w:tc>
      </w:tr>
      <w:tr w:rsidR="00E552C8" w:rsidRPr="00360F98" w14:paraId="3721F4AB"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191C9C62" w14:textId="77777777" w:rsidR="00E552C8" w:rsidRPr="00360F98" w:rsidRDefault="00E552C8" w:rsidP="00594A1B">
            <w:pPr>
              <w:pStyle w:val="TableTextLarge"/>
            </w:pPr>
            <w:r w:rsidRPr="00360F98">
              <w:t>Income Before Taxes</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79A81EF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B8A88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$1,875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25D88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$2,825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F151B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($4,531)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D8D80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($184)</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37E4A31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$795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5190A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$1,750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284F8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$2,064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80ED7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($298)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22401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00F6F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$2,670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0E2D7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$1,427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F293E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$2,643</w:t>
            </w:r>
          </w:p>
        </w:tc>
      </w:tr>
      <w:tr w:rsidR="00E552C8" w:rsidRPr="00360F98" w14:paraId="16E99F68"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CB40A7B" w14:textId="77777777" w:rsidR="00E552C8" w:rsidRPr="00360F98" w:rsidRDefault="00E552C8" w:rsidP="00594A1B">
            <w:pPr>
              <w:pStyle w:val="TableTextLarge"/>
            </w:pPr>
            <w:r w:rsidRPr="00360F98">
              <w:t>Income Tax Expense</w:t>
            </w:r>
          </w:p>
        </w:tc>
        <w:tc>
          <w:tcPr>
            <w:tcW w:w="1005" w:type="dxa"/>
            <w:tcBorders>
              <w:top w:val="single" w:sz="4" w:space="0" w:color="auto"/>
              <w:left w:val="single" w:sz="4" w:space="0" w:color="auto"/>
              <w:bottom w:val="single" w:sz="4" w:space="0" w:color="auto"/>
              <w:right w:val="single" w:sz="4" w:space="0" w:color="auto"/>
            </w:tcBorders>
            <w:noWrap/>
            <w:vAlign w:val="center"/>
            <w:hideMark/>
          </w:tcPr>
          <w:p w14:paraId="1202D9A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($529)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65257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5A8CA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$424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D4029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($680)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74661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797CAD1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$119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09EC9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$263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C5C8B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$310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B15A3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DDB14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($334)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E7332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$401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A2664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$214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3A054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$396</w:t>
            </w:r>
          </w:p>
        </w:tc>
      </w:tr>
      <w:tr w:rsidR="00E552C8" w:rsidRPr="00974DD3" w14:paraId="30AEB20B"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B95231D" w14:textId="77777777" w:rsidR="00E552C8" w:rsidRPr="000469D3" w:rsidRDefault="00E552C8" w:rsidP="00594A1B">
            <w:pPr>
              <w:pStyle w:val="TableTextLarge"/>
              <w:rPr>
                <w:rStyle w:val="Bold"/>
                <w:color w:val="FFFFFF" w:themeColor="background1"/>
              </w:rPr>
            </w:pPr>
            <w:r w:rsidRPr="000469D3">
              <w:rPr>
                <w:rStyle w:val="Bold"/>
                <w:color w:val="FFFFFF" w:themeColor="background1"/>
              </w:rPr>
              <w:t>NET INCOME</w:t>
            </w:r>
          </w:p>
        </w:tc>
        <w:tc>
          <w:tcPr>
            <w:tcW w:w="100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370CA34"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($2,996)</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90A0F58"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$1,594</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1FB96BB"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$2,401</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BD2761F"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($3,851)</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40A7C92"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($156)</w:t>
            </w:r>
          </w:p>
        </w:tc>
        <w:tc>
          <w:tcPr>
            <w:tcW w:w="0" w:type="auto"/>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159C9CE"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$676</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C9F925E"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$1,488</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0BEF245"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$1,754</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8611DE7"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($253)</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0C502C8"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($1,891)</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10880A8"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$2,270</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E3C8A3E"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$1,213</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39044DD"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$2,246</w:t>
            </w:r>
          </w:p>
        </w:tc>
      </w:tr>
      <w:tr w:rsidR="00E552C8" w:rsidRPr="00360F98" w14:paraId="17A7FF5D"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sz="4" w:space="0" w:color="auto"/>
              <w:left w:val="single" w:sz="4" w:space="0" w:color="auto"/>
              <w:bottom w:val="single" w:sz="4" w:space="0" w:color="auto"/>
              <w:right w:val="single" w:sz="4" w:space="0" w:color="auto"/>
            </w:tcBorders>
            <w:vAlign w:val="center"/>
          </w:tcPr>
          <w:p w14:paraId="38F12F15" w14:textId="77777777" w:rsidR="00E552C8" w:rsidRPr="00360F98" w:rsidRDefault="00E552C8" w:rsidP="00594A1B">
            <w:pPr>
              <w:spacing w:beforeLines="20" w:before="48" w:after="0" w:line="240" w:lineRule="auto"/>
              <w:ind w:left="113"/>
              <w:rPr>
                <w:b w:val="0"/>
                <w:color w:val="2F2F2F"/>
                <w:sz w:val="15"/>
                <w:szCs w:val="15"/>
              </w:rPr>
            </w:pPr>
            <w:r w:rsidRPr="00360F98">
              <w:rPr>
                <w:sz w:val="15"/>
                <w:szCs w:val="15"/>
              </w:rPr>
              <w:t>*In the service industry, Cost of Goods Sold is the monetized value of the time spent on the client.</w:t>
            </w:r>
          </w:p>
        </w:tc>
      </w:tr>
    </w:tbl>
    <w:p w14:paraId="22FC583F" w14:textId="77777777" w:rsidR="00B37B3B" w:rsidRPr="003D0FFF" w:rsidRDefault="00B37B3B" w:rsidP="003D0FFF">
      <w:pPr>
        <w:rPr>
          <w:sz w:val="14"/>
          <w:szCs w:val="12"/>
        </w:rPr>
      </w:pPr>
    </w:p>
    <w:p w14:paraId="45D22AF9" w14:textId="77777777" w:rsidR="00B37B3B" w:rsidRPr="003D0FFF" w:rsidRDefault="00B37B3B" w:rsidP="003D0FFF">
      <w:pPr>
        <w:rPr>
          <w:sz w:val="14"/>
          <w:szCs w:val="12"/>
        </w:rPr>
        <w:sectPr w:rsidR="00B37B3B" w:rsidRPr="003D0FFF" w:rsidSect="00846351">
          <w:footerReference w:type="default" r:id="rId22"/>
          <w:pgSz w:w="15840" w:h="12240" w:orient="landscape" w:code="1"/>
          <w:pgMar w:top="2016" w:right="1080" w:bottom="720" w:left="1080" w:header="648" w:footer="432" w:gutter="0"/>
          <w:cols w:space="708"/>
          <w:docGrid w:linePitch="360"/>
        </w:sectPr>
      </w:pPr>
    </w:p>
    <w:p w14:paraId="2AC7743D" w14:textId="77777777" w:rsidR="00F90C00" w:rsidRPr="00ED112D" w:rsidRDefault="00F90C00" w:rsidP="00A21B9F">
      <w:pPr>
        <w:pStyle w:val="Heading1"/>
      </w:pPr>
      <w:bookmarkStart w:id="8" w:name="_Toc9437459"/>
      <w:bookmarkStart w:id="9" w:name="_Toc10679487"/>
      <w:bookmarkStart w:id="10" w:name="_Toc197443741"/>
      <w:r w:rsidRPr="00404E77">
        <w:lastRenderedPageBreak/>
        <w:t>Appendix</w:t>
      </w:r>
      <w:bookmarkEnd w:id="8"/>
      <w:bookmarkEnd w:id="9"/>
      <w:bookmarkEnd w:id="10"/>
    </w:p>
    <w:tbl>
      <w:tblPr>
        <w:tblStyle w:val="GridTable1Light"/>
        <w:tblW w:w="5005" w:type="pct"/>
        <w:tblInd w:w="-5" w:type="dxa"/>
        <w:tblLook w:val="0620" w:firstRow="1" w:lastRow="0" w:firstColumn="0" w:lastColumn="0" w:noHBand="1" w:noVBand="1"/>
      </w:tblPr>
      <w:tblGrid>
        <w:gridCol w:w="5220"/>
        <w:gridCol w:w="4860"/>
      </w:tblGrid>
      <w:tr w:rsidR="00F90C00" w:rsidRPr="003D0FFF" w14:paraId="28EAEE94" w14:textId="77777777" w:rsidTr="00434803">
        <w:trPr>
          <w:cnfStyle w:val="100000000000" w:firstRow="1" w:lastRow="0" w:firstColumn="0" w:lastColumn="0" w:oddVBand="0" w:evenVBand="0" w:oddHBand="0" w:evenHBand="0" w:firstRowFirstColumn="0" w:firstRowLastColumn="0" w:lastRowFirstColumn="0" w:lastRowLastColumn="0"/>
          <w:trHeight w:val="380"/>
        </w:trPr>
        <w:tc>
          <w:tcPr>
            <w:tcW w:w="522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14:paraId="40C32393" w14:textId="77777777" w:rsidR="00F90C00" w:rsidRPr="003D0FFF" w:rsidRDefault="00F90C00" w:rsidP="00A21B9F">
            <w:pPr>
              <w:pStyle w:val="TableTextLarge"/>
              <w:rPr>
                <w:bCs w:val="0"/>
                <w:color w:val="FFFFFF" w:themeColor="background1"/>
                <w:sz w:val="20"/>
                <w:szCs w:val="20"/>
              </w:rPr>
            </w:pPr>
            <w:r w:rsidRPr="00F90C00">
              <w:rPr>
                <w:bCs w:val="0"/>
                <w:color w:val="FFFFFF" w:themeColor="background1"/>
                <w:sz w:val="20"/>
                <w:szCs w:val="20"/>
              </w:rPr>
              <w:t>START-UP COSTS</w:t>
            </w:r>
          </w:p>
        </w:tc>
        <w:tc>
          <w:tcPr>
            <w:tcW w:w="486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14:paraId="193888F5" w14:textId="77777777" w:rsidR="00F90C00" w:rsidRPr="003D0FFF" w:rsidRDefault="00F90C00" w:rsidP="00A21B9F">
            <w:pPr>
              <w:pStyle w:val="TableTextLarge"/>
              <w:rPr>
                <w:bCs w:val="0"/>
                <w:color w:val="FFFFFF" w:themeColor="background1"/>
              </w:rPr>
            </w:pPr>
          </w:p>
        </w:tc>
      </w:tr>
      <w:tr w:rsidR="00F90C00" w:rsidRPr="00F90C00" w14:paraId="2B5DEC0B" w14:textId="77777777" w:rsidTr="00434803">
        <w:trPr>
          <w:trHeight w:val="380"/>
        </w:trPr>
        <w:tc>
          <w:tcPr>
            <w:tcW w:w="5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CF79DB" w14:textId="77777777" w:rsidR="00F90C00" w:rsidRPr="00F90C00" w:rsidRDefault="00F90C00" w:rsidP="00F90C00">
            <w:pPr>
              <w:pStyle w:val="TableTextLarge"/>
            </w:pPr>
            <w:r w:rsidRPr="00F90C00">
              <w:t>Office-Based Agency</w:t>
            </w:r>
          </w:p>
        </w:tc>
        <w:tc>
          <w:tcPr>
            <w:tcW w:w="4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2BB72" w14:textId="77777777" w:rsidR="00F90C00" w:rsidRPr="00F90C00" w:rsidRDefault="00F90C00" w:rsidP="00F90C00">
            <w:pPr>
              <w:pStyle w:val="TableTextLarge"/>
            </w:pPr>
            <w:r w:rsidRPr="00F90C00">
              <w:t>Date</w:t>
            </w:r>
          </w:p>
        </w:tc>
      </w:tr>
    </w:tbl>
    <w:p w14:paraId="4D351D7D" w14:textId="77777777" w:rsidR="003D0FFF" w:rsidRPr="003D0FFF" w:rsidRDefault="003D0FFF" w:rsidP="003D0FFF">
      <w:pPr>
        <w:spacing w:before="0" w:after="0"/>
        <w:rPr>
          <w:sz w:val="2"/>
          <w:szCs w:val="2"/>
        </w:rPr>
      </w:pPr>
    </w:p>
    <w:tbl>
      <w:tblPr>
        <w:tblStyle w:val="GridTable1Light"/>
        <w:tblW w:w="5005" w:type="pct"/>
        <w:tblInd w:w="-5" w:type="dxa"/>
        <w:tblLook w:val="0620" w:firstRow="1" w:lastRow="0" w:firstColumn="0" w:lastColumn="0" w:noHBand="1" w:noVBand="1"/>
      </w:tblPr>
      <w:tblGrid>
        <w:gridCol w:w="3688"/>
        <w:gridCol w:w="1532"/>
        <w:gridCol w:w="1663"/>
        <w:gridCol w:w="1757"/>
        <w:gridCol w:w="1440"/>
      </w:tblGrid>
      <w:tr w:rsidR="00F90C00" w:rsidRPr="00443212" w14:paraId="5CFDC196" w14:textId="77777777" w:rsidTr="00434803">
        <w:trPr>
          <w:cnfStyle w:val="100000000000" w:firstRow="1" w:lastRow="0" w:firstColumn="0" w:lastColumn="0" w:oddVBand="0" w:evenVBand="0" w:oddHBand="0" w:evenHBand="0" w:firstRowFirstColumn="0" w:firstRowLastColumn="0" w:lastRowFirstColumn="0" w:lastRowLastColumn="0"/>
          <w:trHeight w:val="380"/>
        </w:trPr>
        <w:tc>
          <w:tcPr>
            <w:tcW w:w="368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9B926CB" w14:textId="77777777" w:rsidR="00F90C00" w:rsidRPr="00F77933" w:rsidRDefault="00F90C00" w:rsidP="00F90C00">
            <w:pPr>
              <w:pStyle w:val="TableHeadings"/>
              <w:ind w:left="0"/>
              <w:rPr>
                <w:rStyle w:val="Bold"/>
              </w:rPr>
            </w:pPr>
            <w:r w:rsidRPr="00F77933">
              <w:rPr>
                <w:rStyle w:val="Bold"/>
              </w:rPr>
              <w:t>COST ITEMS</w:t>
            </w:r>
          </w:p>
        </w:tc>
        <w:tc>
          <w:tcPr>
            <w:tcW w:w="1532"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F12002E" w14:textId="77777777" w:rsidR="00F90C00" w:rsidRPr="00F77933" w:rsidRDefault="00F90C00" w:rsidP="00F90C00">
            <w:pPr>
              <w:pStyle w:val="TableHeadings"/>
              <w:rPr>
                <w:rStyle w:val="Bold"/>
              </w:rPr>
            </w:pPr>
            <w:r w:rsidRPr="00F77933">
              <w:rPr>
                <w:rStyle w:val="Bold"/>
              </w:rPr>
              <w:t>MONTHS</w:t>
            </w:r>
          </w:p>
        </w:tc>
        <w:tc>
          <w:tcPr>
            <w:tcW w:w="1663"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09DB4AA" w14:textId="77777777" w:rsidR="00F90C00" w:rsidRPr="00F77933" w:rsidRDefault="00F90C00" w:rsidP="00F90C00">
            <w:pPr>
              <w:pStyle w:val="TableHeadings"/>
              <w:rPr>
                <w:rStyle w:val="Bold"/>
              </w:rPr>
            </w:pPr>
            <w:r w:rsidRPr="00F77933">
              <w:rPr>
                <w:rStyle w:val="Bold"/>
              </w:rPr>
              <w:t>COST/ MONTH</w:t>
            </w:r>
          </w:p>
        </w:tc>
        <w:tc>
          <w:tcPr>
            <w:tcW w:w="1757"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0D2889F8" w14:textId="77777777" w:rsidR="00F90C00" w:rsidRPr="00F77933" w:rsidRDefault="00F90C00" w:rsidP="00F90C00">
            <w:pPr>
              <w:pStyle w:val="TableHeadings"/>
              <w:rPr>
                <w:rStyle w:val="Bold"/>
              </w:rPr>
            </w:pPr>
            <w:r w:rsidRPr="00F77933">
              <w:rPr>
                <w:rStyle w:val="Bold"/>
              </w:rPr>
              <w:t>ONE-TIME COST</w:t>
            </w:r>
          </w:p>
        </w:tc>
        <w:tc>
          <w:tcPr>
            <w:tcW w:w="144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6741A903" w14:textId="77777777" w:rsidR="00F90C00" w:rsidRPr="00F77933" w:rsidRDefault="00F90C00" w:rsidP="00F90C00">
            <w:pPr>
              <w:pStyle w:val="TableHeadings"/>
              <w:rPr>
                <w:rStyle w:val="Bold"/>
              </w:rPr>
            </w:pPr>
            <w:r w:rsidRPr="00F77933">
              <w:rPr>
                <w:rStyle w:val="Bold"/>
              </w:rPr>
              <w:t>TOTAL COST</w:t>
            </w:r>
          </w:p>
        </w:tc>
      </w:tr>
      <w:tr w:rsidR="00F90C00" w:rsidRPr="00443212" w14:paraId="75C1A8C4"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0DF88E1B" w14:textId="77777777" w:rsidR="00F90C00" w:rsidRPr="00974DD3" w:rsidRDefault="00F90C00" w:rsidP="00A21B9F">
            <w:pPr>
              <w:pStyle w:val="TableTextLarge"/>
            </w:pPr>
            <w:r w:rsidRPr="00974DD3">
              <w:t>Advertising/Marketing</w:t>
            </w:r>
          </w:p>
        </w:tc>
        <w:tc>
          <w:tcPr>
            <w:tcW w:w="1532" w:type="dxa"/>
            <w:tcBorders>
              <w:top w:val="single" w:sz="4" w:space="0" w:color="auto"/>
              <w:left w:val="single" w:sz="4" w:space="0" w:color="auto"/>
              <w:bottom w:val="single" w:sz="4" w:space="0" w:color="auto"/>
              <w:right w:val="single" w:sz="4" w:space="0" w:color="auto"/>
            </w:tcBorders>
            <w:noWrap/>
            <w:vAlign w:val="center"/>
          </w:tcPr>
          <w:p w14:paraId="137069E5"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tcPr>
          <w:p w14:paraId="5A9B1FA0"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tcPr>
          <w:p w14:paraId="0C192820"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3C2515CA" w14:textId="77777777" w:rsidR="00F90C00" w:rsidRPr="00443212" w:rsidRDefault="00F90C00" w:rsidP="00A21B9F">
            <w:pPr>
              <w:spacing w:before="20" w:after="0" w:line="18" w:lineRule="atLeast"/>
              <w:rPr>
                <w:color w:val="2F2F2F"/>
                <w:sz w:val="20"/>
                <w:szCs w:val="20"/>
              </w:rPr>
            </w:pPr>
          </w:p>
        </w:tc>
      </w:tr>
      <w:tr w:rsidR="00F90C00" w:rsidRPr="00443212" w14:paraId="6BCC04D5"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217464DC" w14:textId="77777777" w:rsidR="00F90C00" w:rsidRPr="00974DD3" w:rsidRDefault="00F90C00" w:rsidP="00A21B9F">
            <w:pPr>
              <w:pStyle w:val="TableTextLarge"/>
            </w:pPr>
            <w:r w:rsidRPr="00974DD3">
              <w:t>Employee Salaries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94E16E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3D2551F"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071843A2"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8E74843" w14:textId="77777777" w:rsidR="00F90C00" w:rsidRPr="00443212" w:rsidRDefault="00F90C00" w:rsidP="00A21B9F">
            <w:pPr>
              <w:spacing w:before="20" w:after="0" w:line="18" w:lineRule="atLeast"/>
              <w:rPr>
                <w:color w:val="2F2F2F"/>
                <w:sz w:val="20"/>
                <w:szCs w:val="20"/>
              </w:rPr>
            </w:pPr>
          </w:p>
        </w:tc>
      </w:tr>
      <w:tr w:rsidR="00F90C00" w:rsidRPr="00443212" w14:paraId="5A9A099A"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0CE25F0F" w14:textId="77777777" w:rsidR="00F90C00" w:rsidRPr="00974DD3" w:rsidRDefault="00F90C00" w:rsidP="00A21B9F">
            <w:pPr>
              <w:pStyle w:val="TableTextLarge"/>
            </w:pPr>
            <w:r w:rsidRPr="00974DD3">
              <w:t>Employee Payroll Taxes and Benefits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636589B4"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960B4A1"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1DFE501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05366C2" w14:textId="77777777" w:rsidR="00F90C00" w:rsidRPr="00443212" w:rsidRDefault="00F90C00" w:rsidP="00A21B9F">
            <w:pPr>
              <w:spacing w:before="20" w:after="0" w:line="18" w:lineRule="atLeast"/>
              <w:rPr>
                <w:color w:val="2F2F2F"/>
                <w:sz w:val="20"/>
                <w:szCs w:val="20"/>
              </w:rPr>
            </w:pPr>
          </w:p>
        </w:tc>
      </w:tr>
      <w:tr w:rsidR="00F90C00" w:rsidRPr="00443212" w14:paraId="4CDC69AA"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26F2CB7" w14:textId="77777777" w:rsidR="00F90C00" w:rsidRPr="00974DD3" w:rsidRDefault="00F90C00" w:rsidP="00A21B9F">
            <w:pPr>
              <w:pStyle w:val="TableTextLarge"/>
            </w:pPr>
            <w:r w:rsidRPr="00974DD3">
              <w:t>Rent/Lease Payments/Utilities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E13452A"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451508C"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E8BE11A"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37477EE8" w14:textId="77777777" w:rsidR="00F90C00" w:rsidRPr="00443212" w:rsidRDefault="00F90C00" w:rsidP="00A21B9F">
            <w:pPr>
              <w:spacing w:before="20" w:after="0" w:line="18" w:lineRule="atLeast"/>
              <w:rPr>
                <w:color w:val="2F2F2F"/>
                <w:sz w:val="20"/>
                <w:szCs w:val="20"/>
              </w:rPr>
            </w:pPr>
          </w:p>
        </w:tc>
      </w:tr>
      <w:tr w:rsidR="00F90C00" w:rsidRPr="00443212" w14:paraId="0ACF6AA7"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ECE815D" w14:textId="77777777" w:rsidR="00F90C00" w:rsidRPr="00974DD3" w:rsidRDefault="00F90C00" w:rsidP="00A21B9F">
            <w:pPr>
              <w:pStyle w:val="TableTextLarge"/>
            </w:pPr>
            <w:r w:rsidRPr="00974DD3">
              <w:t>Postage/Shipping</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1345A820"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724F9735"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268C64F"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388CC0DB" w14:textId="77777777" w:rsidR="00F90C00" w:rsidRPr="00443212" w:rsidRDefault="00F90C00" w:rsidP="00A21B9F">
            <w:pPr>
              <w:spacing w:before="20" w:after="0" w:line="18" w:lineRule="atLeast"/>
              <w:rPr>
                <w:color w:val="2F2F2F"/>
                <w:sz w:val="20"/>
                <w:szCs w:val="20"/>
              </w:rPr>
            </w:pPr>
          </w:p>
        </w:tc>
      </w:tr>
      <w:tr w:rsidR="00F90C00" w:rsidRPr="00443212" w14:paraId="0685E3AA"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23B3B05" w14:textId="77777777" w:rsidR="00F90C00" w:rsidRPr="00974DD3" w:rsidRDefault="00F90C00" w:rsidP="00A21B9F">
            <w:pPr>
              <w:pStyle w:val="TableTextLarge"/>
            </w:pPr>
            <w:r w:rsidRPr="00974DD3">
              <w:t>Communication/Telephone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45540B0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438E291"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5589D4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396AD5F" w14:textId="77777777" w:rsidR="00F90C00" w:rsidRPr="00443212" w:rsidRDefault="00F90C00" w:rsidP="00A21B9F">
            <w:pPr>
              <w:spacing w:before="20" w:after="0" w:line="18" w:lineRule="atLeast"/>
              <w:rPr>
                <w:color w:val="2F2F2F"/>
                <w:sz w:val="20"/>
                <w:szCs w:val="20"/>
              </w:rPr>
            </w:pPr>
          </w:p>
        </w:tc>
      </w:tr>
      <w:tr w:rsidR="00F90C00" w:rsidRPr="00443212" w14:paraId="327D6FF1"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97BB58A" w14:textId="77777777" w:rsidR="00F90C00" w:rsidRPr="00974DD3" w:rsidRDefault="00F90C00" w:rsidP="00A21B9F">
            <w:pPr>
              <w:pStyle w:val="TableTextLarge"/>
            </w:pPr>
            <w:r w:rsidRPr="00974DD3">
              <w:t>Computer Equipment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9F06597"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67658BB"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536AF9C"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DFBDDEC" w14:textId="77777777" w:rsidR="00F90C00" w:rsidRPr="00443212" w:rsidRDefault="00F90C00" w:rsidP="00A21B9F">
            <w:pPr>
              <w:spacing w:before="20" w:after="0" w:line="18" w:lineRule="atLeast"/>
              <w:rPr>
                <w:color w:val="2F2F2F"/>
                <w:sz w:val="20"/>
                <w:szCs w:val="20"/>
              </w:rPr>
            </w:pPr>
          </w:p>
        </w:tc>
      </w:tr>
      <w:tr w:rsidR="00F90C00" w:rsidRPr="00443212" w14:paraId="46EC6450"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113C35CA" w14:textId="77777777" w:rsidR="00F90C00" w:rsidRPr="00974DD3" w:rsidRDefault="00F90C00" w:rsidP="00A21B9F">
            <w:pPr>
              <w:pStyle w:val="TableTextLarge"/>
            </w:pPr>
            <w:r w:rsidRPr="00974DD3">
              <w:t>Computer Software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4DE83390"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600F0975"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3BEAA7CB"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3433EBDE" w14:textId="77777777" w:rsidR="00F90C00" w:rsidRPr="00443212" w:rsidRDefault="00F90C00" w:rsidP="00A21B9F">
            <w:pPr>
              <w:spacing w:before="20" w:after="0" w:line="18" w:lineRule="atLeast"/>
              <w:rPr>
                <w:color w:val="2F2F2F"/>
                <w:sz w:val="20"/>
                <w:szCs w:val="20"/>
              </w:rPr>
            </w:pPr>
          </w:p>
        </w:tc>
      </w:tr>
      <w:tr w:rsidR="00F90C00" w:rsidRPr="00443212" w14:paraId="732B3F84"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75D12188" w14:textId="77777777" w:rsidR="00F90C00" w:rsidRPr="00974DD3" w:rsidRDefault="00F90C00" w:rsidP="00A21B9F">
            <w:pPr>
              <w:pStyle w:val="TableTextLarge"/>
            </w:pPr>
            <w:r w:rsidRPr="00974DD3">
              <w:t>Insurance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30061C1"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70B312FC"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0EC40B7"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27B6700" w14:textId="77777777" w:rsidR="00F90C00" w:rsidRPr="00443212" w:rsidRDefault="00F90C00" w:rsidP="00A21B9F">
            <w:pPr>
              <w:spacing w:before="20" w:after="0" w:line="18" w:lineRule="atLeast"/>
              <w:rPr>
                <w:color w:val="2F2F2F"/>
                <w:sz w:val="20"/>
                <w:szCs w:val="20"/>
              </w:rPr>
            </w:pPr>
          </w:p>
        </w:tc>
      </w:tr>
      <w:tr w:rsidR="00F90C00" w:rsidRPr="00443212" w14:paraId="0E8DFDA6"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D30A6F5" w14:textId="77777777" w:rsidR="00F90C00" w:rsidRPr="00974DD3" w:rsidRDefault="00F90C00" w:rsidP="00A21B9F">
            <w:pPr>
              <w:pStyle w:val="TableTextLarge"/>
            </w:pPr>
            <w:r w:rsidRPr="00974DD3">
              <w:t>Interest Expense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2E81F686"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ADB2D46"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564B1EB"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130A55E5" w14:textId="77777777" w:rsidR="00F90C00" w:rsidRPr="00443212" w:rsidRDefault="00F90C00" w:rsidP="00A21B9F">
            <w:pPr>
              <w:spacing w:before="20" w:after="0" w:line="18" w:lineRule="atLeast"/>
              <w:rPr>
                <w:color w:val="2F2F2F"/>
                <w:sz w:val="20"/>
                <w:szCs w:val="20"/>
              </w:rPr>
            </w:pPr>
          </w:p>
        </w:tc>
      </w:tr>
      <w:tr w:rsidR="00F90C00" w:rsidRPr="00443212" w14:paraId="555CE7A6"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78487968" w14:textId="77777777" w:rsidR="00F90C00" w:rsidRPr="00974DD3" w:rsidRDefault="00F90C00" w:rsidP="00A21B9F">
            <w:pPr>
              <w:pStyle w:val="TableTextLarge"/>
            </w:pPr>
            <w:r w:rsidRPr="00974DD3">
              <w:t>Bank Service Charges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F667C27"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69B590E6"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584B240"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EB73443" w14:textId="77777777" w:rsidR="00F90C00" w:rsidRPr="00443212" w:rsidRDefault="00F90C00" w:rsidP="00A21B9F">
            <w:pPr>
              <w:spacing w:before="20" w:after="0" w:line="18" w:lineRule="atLeast"/>
              <w:rPr>
                <w:color w:val="2F2F2F"/>
                <w:sz w:val="20"/>
                <w:szCs w:val="20"/>
              </w:rPr>
            </w:pPr>
          </w:p>
        </w:tc>
      </w:tr>
      <w:tr w:rsidR="00F90C00" w:rsidRPr="00443212" w14:paraId="42DF7897"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82FA824" w14:textId="77777777" w:rsidR="00F90C00" w:rsidRPr="00974DD3" w:rsidRDefault="00F90C00" w:rsidP="00A21B9F">
            <w:pPr>
              <w:pStyle w:val="TableTextLarge"/>
            </w:pPr>
            <w:r w:rsidRPr="00974DD3">
              <w:t>Supplies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75248F2"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7AC5138C"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58BE56E"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12EDABAB" w14:textId="77777777" w:rsidR="00F90C00" w:rsidRPr="00443212" w:rsidRDefault="00F90C00" w:rsidP="00A21B9F">
            <w:pPr>
              <w:spacing w:before="20" w:after="0" w:line="18" w:lineRule="atLeast"/>
              <w:rPr>
                <w:color w:val="2F2F2F"/>
                <w:sz w:val="20"/>
                <w:szCs w:val="20"/>
              </w:rPr>
            </w:pPr>
          </w:p>
        </w:tc>
      </w:tr>
      <w:tr w:rsidR="00F90C00" w:rsidRPr="00443212" w14:paraId="2CBA958C"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12221EE9" w14:textId="77777777" w:rsidR="00F90C00" w:rsidRPr="00974DD3" w:rsidRDefault="00F90C00" w:rsidP="00A21B9F">
            <w:pPr>
              <w:pStyle w:val="TableTextLarge"/>
            </w:pPr>
            <w:r w:rsidRPr="00974DD3">
              <w:t>Travel &amp; Entertainment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42089342"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E0610CF"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9BFBA21"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3B54512A" w14:textId="77777777" w:rsidR="00F90C00" w:rsidRPr="00443212" w:rsidRDefault="00F90C00" w:rsidP="00A21B9F">
            <w:pPr>
              <w:spacing w:before="20" w:after="0" w:line="18" w:lineRule="atLeast"/>
              <w:rPr>
                <w:color w:val="2F2F2F"/>
                <w:sz w:val="20"/>
                <w:szCs w:val="20"/>
              </w:rPr>
            </w:pPr>
          </w:p>
        </w:tc>
      </w:tr>
      <w:tr w:rsidR="00F90C00" w:rsidRPr="00443212" w14:paraId="13305FF2"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0D07D4CF" w14:textId="77777777" w:rsidR="00F90C00" w:rsidRPr="00974DD3" w:rsidRDefault="00F90C00" w:rsidP="00A21B9F">
            <w:pPr>
              <w:pStyle w:val="TableTextLarge"/>
            </w:pPr>
            <w:r w:rsidRPr="00974DD3">
              <w:t>Equipment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07BBE7A"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647076B"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0DF45716"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1BDA358" w14:textId="77777777" w:rsidR="00F90C00" w:rsidRPr="00443212" w:rsidRDefault="00F90C00" w:rsidP="00A21B9F">
            <w:pPr>
              <w:spacing w:before="20" w:after="0" w:line="18" w:lineRule="atLeast"/>
              <w:rPr>
                <w:color w:val="2F2F2F"/>
                <w:sz w:val="20"/>
                <w:szCs w:val="20"/>
              </w:rPr>
            </w:pPr>
          </w:p>
        </w:tc>
      </w:tr>
      <w:tr w:rsidR="00F90C00" w:rsidRPr="00443212" w14:paraId="1083D100"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41DD7140" w14:textId="77777777" w:rsidR="00F90C00" w:rsidRPr="00974DD3" w:rsidRDefault="00F90C00" w:rsidP="00A21B9F">
            <w:pPr>
              <w:pStyle w:val="TableTextLarge"/>
            </w:pPr>
            <w:r w:rsidRPr="00974DD3">
              <w:t>Furniture &amp; Fixtures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674E6FC7"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72302BA"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52C86D1"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383CD352" w14:textId="77777777" w:rsidR="00F90C00" w:rsidRPr="00443212" w:rsidRDefault="00F90C00" w:rsidP="00A21B9F">
            <w:pPr>
              <w:spacing w:before="20" w:after="0" w:line="18" w:lineRule="atLeast"/>
              <w:rPr>
                <w:color w:val="2F2F2F"/>
                <w:sz w:val="20"/>
                <w:szCs w:val="20"/>
              </w:rPr>
            </w:pPr>
          </w:p>
        </w:tc>
      </w:tr>
      <w:tr w:rsidR="00F90C00" w:rsidRPr="00443212" w14:paraId="4CDD6F19"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2BF5A92B" w14:textId="77777777" w:rsidR="00F90C00" w:rsidRPr="00974DD3" w:rsidRDefault="00F90C00" w:rsidP="00A21B9F">
            <w:pPr>
              <w:pStyle w:val="TableTextLarge"/>
            </w:pPr>
            <w:r w:rsidRPr="00974DD3">
              <w:t>Leasehold Improvements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A67AAF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61799FB"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127B0582"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148EFF1B" w14:textId="77777777" w:rsidR="00F90C00" w:rsidRPr="00443212" w:rsidRDefault="00F90C00" w:rsidP="00A21B9F">
            <w:pPr>
              <w:spacing w:before="20" w:after="0" w:line="18" w:lineRule="atLeast"/>
              <w:rPr>
                <w:color w:val="2F2F2F"/>
                <w:sz w:val="20"/>
                <w:szCs w:val="20"/>
              </w:rPr>
            </w:pPr>
          </w:p>
        </w:tc>
      </w:tr>
      <w:tr w:rsidR="00F90C00" w:rsidRPr="00443212" w14:paraId="001C0B88"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5FBE613" w14:textId="77777777" w:rsidR="00F90C00" w:rsidRPr="00974DD3" w:rsidRDefault="00F90C00" w:rsidP="00A21B9F">
            <w:pPr>
              <w:pStyle w:val="TableTextLarge"/>
            </w:pPr>
            <w:r w:rsidRPr="00974DD3">
              <w:t>Security Deposit(s)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BB6587F"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6D6DC1B2"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6ACC765"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D6A3FBD" w14:textId="77777777" w:rsidR="00F90C00" w:rsidRPr="00443212" w:rsidRDefault="00F90C00" w:rsidP="00A21B9F">
            <w:pPr>
              <w:spacing w:before="20" w:after="0" w:line="18" w:lineRule="atLeast"/>
              <w:rPr>
                <w:color w:val="2F2F2F"/>
                <w:sz w:val="20"/>
                <w:szCs w:val="20"/>
              </w:rPr>
            </w:pPr>
          </w:p>
        </w:tc>
      </w:tr>
      <w:tr w:rsidR="00F90C00" w:rsidRPr="00443212" w14:paraId="0698EA7F"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4EF31A07" w14:textId="77777777" w:rsidR="00F90C00" w:rsidRPr="00974DD3" w:rsidRDefault="00F90C00" w:rsidP="00A21B9F">
            <w:pPr>
              <w:pStyle w:val="TableTextLarge"/>
            </w:pPr>
            <w:r w:rsidRPr="00974DD3">
              <w:t>Business Licenses/Permits/Fees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F3A4C2B"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A88FCBD"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454C6CF"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535BDF78" w14:textId="77777777" w:rsidR="00F90C00" w:rsidRPr="00443212" w:rsidRDefault="00F90C00" w:rsidP="00A21B9F">
            <w:pPr>
              <w:spacing w:before="20" w:after="0" w:line="18" w:lineRule="atLeast"/>
              <w:rPr>
                <w:color w:val="2F2F2F"/>
                <w:sz w:val="20"/>
                <w:szCs w:val="20"/>
              </w:rPr>
            </w:pPr>
          </w:p>
        </w:tc>
      </w:tr>
      <w:tr w:rsidR="00F90C00" w:rsidRPr="00443212" w14:paraId="44CE4062"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368ACD4" w14:textId="77777777" w:rsidR="00F90C00" w:rsidRPr="00974DD3" w:rsidRDefault="00F90C00" w:rsidP="00A21B9F">
            <w:pPr>
              <w:pStyle w:val="TableTextLarge"/>
            </w:pPr>
            <w:r w:rsidRPr="00974DD3">
              <w:t>Professional Services - Legal, Accounting</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1BB1EAD"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294AEA3"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6CFC6A3F"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A84D438" w14:textId="77777777" w:rsidR="00F90C00" w:rsidRPr="00443212" w:rsidRDefault="00F90C00" w:rsidP="00A21B9F">
            <w:pPr>
              <w:spacing w:before="20" w:after="0" w:line="18" w:lineRule="atLeast"/>
              <w:rPr>
                <w:color w:val="2F2F2F"/>
                <w:sz w:val="20"/>
                <w:szCs w:val="20"/>
              </w:rPr>
            </w:pPr>
          </w:p>
        </w:tc>
      </w:tr>
      <w:tr w:rsidR="00F90C00" w:rsidRPr="00443212" w14:paraId="4636AB47"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788D9DA" w14:textId="77777777" w:rsidR="00F90C00" w:rsidRPr="00974DD3" w:rsidRDefault="00F90C00" w:rsidP="00A21B9F">
            <w:pPr>
              <w:pStyle w:val="TableTextLarge"/>
            </w:pPr>
            <w:r w:rsidRPr="00974DD3">
              <w:t>Consultant(s)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181A4967"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37EB9A7"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6FA50F36"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A4578C3" w14:textId="77777777" w:rsidR="00F90C00" w:rsidRPr="00443212" w:rsidRDefault="00F90C00" w:rsidP="00A21B9F">
            <w:pPr>
              <w:spacing w:before="20" w:after="0" w:line="18" w:lineRule="atLeast"/>
              <w:rPr>
                <w:color w:val="2F2F2F"/>
                <w:sz w:val="20"/>
                <w:szCs w:val="20"/>
              </w:rPr>
            </w:pPr>
          </w:p>
        </w:tc>
      </w:tr>
      <w:tr w:rsidR="00F90C00" w:rsidRPr="00443212" w14:paraId="22558CC6"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A55A5D9" w14:textId="77777777" w:rsidR="00F90C00" w:rsidRPr="00974DD3" w:rsidRDefault="00F90C00" w:rsidP="00A21B9F">
            <w:pPr>
              <w:pStyle w:val="TableTextLarge"/>
            </w:pPr>
            <w:r w:rsidRPr="00974DD3">
              <w:t>Inventory</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2C8549F"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A63029F"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36863B5"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6C5EE58" w14:textId="77777777" w:rsidR="00F90C00" w:rsidRPr="00443212" w:rsidRDefault="00F90C00" w:rsidP="00A21B9F">
            <w:pPr>
              <w:spacing w:before="20" w:after="0" w:line="18" w:lineRule="atLeast"/>
              <w:rPr>
                <w:color w:val="2F2F2F"/>
                <w:sz w:val="20"/>
                <w:szCs w:val="20"/>
              </w:rPr>
            </w:pPr>
          </w:p>
        </w:tc>
      </w:tr>
      <w:tr w:rsidR="00F90C00" w:rsidRPr="00443212" w14:paraId="05958E2F"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4706437F" w14:textId="77777777" w:rsidR="00F90C00" w:rsidRPr="00974DD3" w:rsidRDefault="00F90C00" w:rsidP="00A21B9F">
            <w:pPr>
              <w:pStyle w:val="TableTextLarge"/>
            </w:pPr>
            <w:r w:rsidRPr="00974DD3">
              <w:t>Cash-On-Hand (Working Capital)</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658487C"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3E1A5BA"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29F7A8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B2C8275" w14:textId="77777777" w:rsidR="00F90C00" w:rsidRPr="00443212" w:rsidRDefault="00F90C00" w:rsidP="00A21B9F">
            <w:pPr>
              <w:spacing w:before="20" w:after="0" w:line="18" w:lineRule="atLeast"/>
              <w:rPr>
                <w:color w:val="2F2F2F"/>
                <w:sz w:val="20"/>
                <w:szCs w:val="20"/>
              </w:rPr>
            </w:pPr>
          </w:p>
        </w:tc>
      </w:tr>
      <w:tr w:rsidR="00F90C00" w:rsidRPr="00443212" w14:paraId="41DCEFB9"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57C6615" w14:textId="77777777" w:rsidR="00F90C00" w:rsidRPr="00974DD3" w:rsidRDefault="00F90C00" w:rsidP="00A21B9F">
            <w:pPr>
              <w:pStyle w:val="TableTextLarge"/>
            </w:pPr>
            <w:r w:rsidRPr="00974DD3">
              <w:t>Miscellaneous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206518A2"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616ED2FF"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3A159CC"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FFEED29" w14:textId="77777777" w:rsidR="00F90C00" w:rsidRPr="00443212" w:rsidRDefault="00F90C00" w:rsidP="00A21B9F">
            <w:pPr>
              <w:spacing w:before="20" w:after="0" w:line="18" w:lineRule="atLeast"/>
              <w:rPr>
                <w:color w:val="2F2F2F"/>
                <w:sz w:val="20"/>
                <w:szCs w:val="20"/>
              </w:rPr>
            </w:pPr>
          </w:p>
        </w:tc>
      </w:tr>
      <w:tr w:rsidR="00F90C00" w:rsidRPr="00974DD3" w14:paraId="25164720"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3E55E07" w14:textId="77777777" w:rsidR="00F90C00" w:rsidRPr="00974DD3" w:rsidRDefault="00F90C00" w:rsidP="00A21B9F">
            <w:pPr>
              <w:pStyle w:val="TableTextLarge"/>
              <w:rPr>
                <w:rStyle w:val="Bold"/>
              </w:rPr>
            </w:pPr>
            <w:r w:rsidRPr="00974DD3">
              <w:rPr>
                <w:rStyle w:val="Bold"/>
              </w:rPr>
              <w:t>ESTIMATED START-UP BUDGET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215519DF" w14:textId="77777777" w:rsidR="00F90C00" w:rsidRPr="00974DD3" w:rsidRDefault="00F90C00" w:rsidP="00A21B9F">
            <w:pPr>
              <w:pStyle w:val="TableTextLarge"/>
              <w:rPr>
                <w:rStyle w:val="Bold"/>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8CE45FE" w14:textId="77777777" w:rsidR="00F90C00" w:rsidRPr="00974DD3" w:rsidRDefault="00F90C00" w:rsidP="00A21B9F">
            <w:pPr>
              <w:pStyle w:val="TableTextLarge"/>
              <w:rPr>
                <w:rStyle w:val="Bold"/>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C601423" w14:textId="77777777" w:rsidR="00F90C00" w:rsidRPr="00974DD3" w:rsidRDefault="00F90C00" w:rsidP="00A21B9F">
            <w:pPr>
              <w:pStyle w:val="TableTextLarge"/>
              <w:rPr>
                <w:rStyle w:val="Bold"/>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CF16E04" w14:textId="77777777" w:rsidR="00F90C00" w:rsidRPr="00974DD3" w:rsidRDefault="00F90C00" w:rsidP="00A21B9F">
            <w:pPr>
              <w:pStyle w:val="TableTextLarge"/>
              <w:rPr>
                <w:rStyle w:val="Bold"/>
              </w:rPr>
            </w:pPr>
          </w:p>
        </w:tc>
      </w:tr>
    </w:tbl>
    <w:p w14:paraId="62B36EE4" w14:textId="77777777" w:rsidR="00E552C8" w:rsidRDefault="00E552C8" w:rsidP="003D0FFF"/>
    <w:p w14:paraId="18B1F99F" w14:textId="77777777" w:rsidR="00B37B3B" w:rsidRDefault="00B37B3B" w:rsidP="003D0FFF">
      <w:pPr>
        <w:sectPr w:rsidR="00B37B3B" w:rsidSect="00846351">
          <w:footerReference w:type="default" r:id="rId23"/>
          <w:pgSz w:w="12240" w:h="15840" w:code="1"/>
          <w:pgMar w:top="2016" w:right="1080" w:bottom="720" w:left="1080" w:header="648" w:footer="432" w:gutter="0"/>
          <w:cols w:space="708"/>
          <w:docGrid w:linePitch="360"/>
        </w:sectPr>
      </w:pPr>
    </w:p>
    <w:p w14:paraId="7EC2059A" w14:textId="77777777" w:rsidR="000469D3" w:rsidRDefault="000469D3" w:rsidP="00F90C00">
      <w:pPr>
        <w:pStyle w:val="Heading2"/>
      </w:pPr>
      <w:bookmarkStart w:id="11" w:name="_Toc197443742"/>
      <w:r w:rsidRPr="003E6D1A">
        <w:lastRenderedPageBreak/>
        <w:t>Instructions for Getting Started with Estimated Start-Up Costs</w:t>
      </w:r>
      <w:bookmarkEnd w:id="11"/>
    </w:p>
    <w:p w14:paraId="745DD1AA" w14:textId="77777777" w:rsidR="00F90C00" w:rsidRPr="00F90C00" w:rsidRDefault="00F90C00" w:rsidP="00F90C00"/>
    <w:p w14:paraId="4E41562D" w14:textId="77777777" w:rsidR="00F90C00" w:rsidRDefault="00F90C00" w:rsidP="00F90C00">
      <w:r w:rsidRPr="00A41799">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3B93DA15" w14:textId="77777777" w:rsidR="00F90C00" w:rsidRPr="00B37B3B" w:rsidRDefault="00F90C00" w:rsidP="00F90C00">
      <w:pPr>
        <w:rPr>
          <w:rStyle w:val="Bold"/>
        </w:rPr>
      </w:pPr>
      <w:r w:rsidRPr="00B37B3B">
        <w:rPr>
          <w:rStyle w:val="Bold"/>
        </w:rPr>
        <w:t>Steps for preparation:</w:t>
      </w:r>
    </w:p>
    <w:p w14:paraId="32223A63" w14:textId="77777777" w:rsidR="00F90C00" w:rsidRDefault="00F90C00" w:rsidP="00F90C00">
      <w:pPr>
        <w:pStyle w:val="ListBullet"/>
      </w:pPr>
      <w:r w:rsidRPr="00B37B3B">
        <w:rPr>
          <w:rStyle w:val="Bold"/>
        </w:rPr>
        <w:t>Step 1:</w:t>
      </w:r>
      <w:r>
        <w:t xml:space="preserve"> </w:t>
      </w:r>
      <w:r w:rsidRPr="00A41799">
        <w:t>Enter the company name and the date this estimate is being prepared.</w:t>
      </w:r>
    </w:p>
    <w:p w14:paraId="6626AAE0" w14:textId="77777777" w:rsidR="00F90C00" w:rsidRDefault="00F90C00" w:rsidP="00F90C00">
      <w:pPr>
        <w:pStyle w:val="ListBullet"/>
      </w:pPr>
      <w:r w:rsidRPr="00B37B3B">
        <w:rPr>
          <w:rStyle w:val="Bold"/>
        </w:rPr>
        <w:t>Step 2:</w:t>
      </w:r>
      <w:r>
        <w:t xml:space="preserve"> </w:t>
      </w:r>
      <w:r w:rsidRPr="00A41799">
        <w:t xml:space="preserve">Enter the number of months and the monthly cost for each cost item that is recurring. For one-time costs only, skip the monthly costs. If there are cost items that have both recurring and one-time amounts, enter those as well. </w:t>
      </w:r>
    </w:p>
    <w:p w14:paraId="74763514" w14:textId="77777777" w:rsidR="00F90C00" w:rsidRDefault="00F90C00" w:rsidP="00F90C00">
      <w:pPr>
        <w:pStyle w:val="ListBullet"/>
      </w:pPr>
      <w:r w:rsidRPr="00B37B3B">
        <w:rPr>
          <w:rStyle w:val="Bold"/>
        </w:rPr>
        <w:t>Step 3:</w:t>
      </w:r>
      <w:r>
        <w:t xml:space="preserve"> </w:t>
      </w:r>
      <w:r w:rsidRPr="00A41799">
        <w:t>Once all of the costs are entered, review the individual items and total amount to see where the budget can be fine-tuned or move something out into the future when more revenue is coming in.</w:t>
      </w:r>
    </w:p>
    <w:p w14:paraId="75DF3B12" w14:textId="77777777" w:rsidR="008F704C" w:rsidRDefault="008F704C" w:rsidP="003D0FFF"/>
    <w:p w14:paraId="0FEA16A8" w14:textId="77777777" w:rsidR="008F704C" w:rsidRDefault="008F704C" w:rsidP="003D0FFF">
      <w:pPr>
        <w:sectPr w:rsidR="008F704C" w:rsidSect="00846351">
          <w:pgSz w:w="12240" w:h="15840" w:code="1"/>
          <w:pgMar w:top="2016" w:right="1080" w:bottom="720" w:left="1080" w:header="648" w:footer="432" w:gutter="0"/>
          <w:cols w:space="708"/>
          <w:docGrid w:linePitch="360"/>
        </w:sectPr>
      </w:pPr>
    </w:p>
    <w:tbl>
      <w:tblPr>
        <w:tblStyle w:val="ListTable3"/>
        <w:tblW w:w="13708" w:type="dxa"/>
        <w:tblLayout w:type="fixed"/>
        <w:tblLook w:val="04A0" w:firstRow="1" w:lastRow="0" w:firstColumn="1" w:lastColumn="0" w:noHBand="0" w:noVBand="1"/>
      </w:tblPr>
      <w:tblGrid>
        <w:gridCol w:w="3014"/>
        <w:gridCol w:w="822"/>
        <w:gridCol w:w="823"/>
        <w:gridCol w:w="822"/>
        <w:gridCol w:w="823"/>
        <w:gridCol w:w="823"/>
        <w:gridCol w:w="822"/>
        <w:gridCol w:w="65"/>
        <w:gridCol w:w="758"/>
        <w:gridCol w:w="822"/>
        <w:gridCol w:w="823"/>
        <w:gridCol w:w="823"/>
        <w:gridCol w:w="822"/>
        <w:gridCol w:w="823"/>
        <w:gridCol w:w="823"/>
      </w:tblGrid>
      <w:tr w:rsidR="00F90C00" w:rsidRPr="00C3246A" w14:paraId="51A1F91B" w14:textId="77777777" w:rsidTr="00A21B9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708" w:type="dxa"/>
            <w:gridSpan w:val="15"/>
            <w:tcBorders>
              <w:top w:val="single" w:sz="4" w:space="0" w:color="auto"/>
              <w:left w:val="single" w:sz="4" w:space="0" w:color="auto"/>
              <w:bottom w:val="single" w:sz="4" w:space="0" w:color="auto"/>
              <w:right w:val="single" w:sz="4" w:space="0" w:color="auto"/>
            </w:tcBorders>
            <w:noWrap/>
            <w:vAlign w:val="center"/>
            <w:hideMark/>
          </w:tcPr>
          <w:p w14:paraId="2273DAEA" w14:textId="77777777" w:rsidR="00F90C00" w:rsidRPr="00C3246A" w:rsidRDefault="00F90C00" w:rsidP="00A21B9F">
            <w:pPr>
              <w:pStyle w:val="TableHeadings"/>
            </w:pPr>
            <w:r w:rsidRPr="00F77933">
              <w:lastRenderedPageBreak/>
              <w:t>START-UP COSTS</w:t>
            </w:r>
          </w:p>
        </w:tc>
      </w:tr>
      <w:tr w:rsidR="00F90C00" w:rsidRPr="00C3246A" w14:paraId="628AE31E"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14" w:type="dxa"/>
            <w:gridSpan w:val="8"/>
            <w:tcBorders>
              <w:top w:val="single" w:sz="4" w:space="0" w:color="auto"/>
              <w:left w:val="single" w:sz="4" w:space="0" w:color="auto"/>
              <w:bottom w:val="single" w:sz="4" w:space="0" w:color="auto"/>
              <w:right w:val="single" w:sz="4" w:space="0" w:color="auto"/>
            </w:tcBorders>
            <w:noWrap/>
            <w:vAlign w:val="center"/>
          </w:tcPr>
          <w:p w14:paraId="4DDE6031" w14:textId="77777777" w:rsidR="00F90C00" w:rsidRPr="00C3246A" w:rsidRDefault="00F90C00" w:rsidP="00A21B9F">
            <w:pPr>
              <w:pStyle w:val="TableTextLarge"/>
            </w:pPr>
            <w:r>
              <w:t>Office</w:t>
            </w:r>
            <w:r w:rsidRPr="00F77933">
              <w:t>-Based Agency</w:t>
            </w:r>
          </w:p>
        </w:tc>
        <w:tc>
          <w:tcPr>
            <w:tcW w:w="5694" w:type="dxa"/>
            <w:gridSpan w:val="7"/>
            <w:tcBorders>
              <w:top w:val="single" w:sz="4" w:space="0" w:color="auto"/>
              <w:left w:val="single" w:sz="4" w:space="0" w:color="auto"/>
              <w:bottom w:val="single" w:sz="4" w:space="0" w:color="auto"/>
              <w:right w:val="single" w:sz="4" w:space="0" w:color="auto"/>
            </w:tcBorders>
            <w:vAlign w:val="center"/>
          </w:tcPr>
          <w:p w14:paraId="671D1A68" w14:textId="77777777" w:rsidR="00F90C00" w:rsidRPr="00C3246A" w:rsidRDefault="00F90C00" w:rsidP="00A21B9F">
            <w:pPr>
              <w:pStyle w:val="TableTextLarge"/>
              <w:cnfStyle w:val="000000100000" w:firstRow="0" w:lastRow="0" w:firstColumn="0" w:lastColumn="0" w:oddVBand="0" w:evenVBand="0" w:oddHBand="1" w:evenHBand="0" w:firstRowFirstColumn="0" w:firstRowLastColumn="0" w:lastRowFirstColumn="0" w:lastRowLastColumn="0"/>
            </w:pPr>
            <w:r w:rsidRPr="00F77933">
              <w:t>Date</w:t>
            </w:r>
          </w:p>
        </w:tc>
      </w:tr>
      <w:tr w:rsidR="00F90C00" w:rsidRPr="00974DD3" w14:paraId="53546691"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537DFDA" w14:textId="77777777" w:rsidR="00F90C00" w:rsidRPr="00254AC5" w:rsidRDefault="00F90C00" w:rsidP="00A21B9F">
            <w:pPr>
              <w:pStyle w:val="TableTextLarge"/>
              <w:rPr>
                <w:rStyle w:val="Bold"/>
                <w:color w:val="FFFFFF" w:themeColor="background1"/>
              </w:rPr>
            </w:pPr>
            <w:r w:rsidRPr="00254AC5">
              <w:rPr>
                <w:rStyle w:val="Bold"/>
                <w:color w:val="FFFFFF" w:themeColor="background1"/>
              </w:rPr>
              <w:t>REVENUE</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B935B87"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F2B1FC2"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46E4DE2"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6AED368"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F123BC"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CF4ACF3"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19BD553"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2538BF9"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A2D997D"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2661591"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1564E9F"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712CF4C"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A796E3"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00F90C00" w:rsidRPr="00C3246A" w14:paraId="63F6EB46"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67EFBC4A" w14:textId="77777777" w:rsidR="00F90C00" w:rsidRPr="00974DD3" w:rsidRDefault="00F90C00" w:rsidP="00A21B9F">
            <w:pPr>
              <w:pStyle w:val="TableTextLarge"/>
            </w:pPr>
            <w:r w:rsidRPr="00974DD3">
              <w:t>Estimated Product Sales</w:t>
            </w:r>
          </w:p>
        </w:tc>
        <w:tc>
          <w:tcPr>
            <w:tcW w:w="822" w:type="dxa"/>
            <w:tcBorders>
              <w:top w:val="single" w:sz="4" w:space="0" w:color="auto"/>
              <w:left w:val="single" w:sz="4" w:space="0" w:color="auto"/>
              <w:bottom w:val="single" w:sz="4" w:space="0" w:color="auto"/>
              <w:right w:val="single" w:sz="4" w:space="0" w:color="auto"/>
            </w:tcBorders>
            <w:noWrap/>
            <w:vAlign w:val="center"/>
          </w:tcPr>
          <w:p w14:paraId="7317472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F10E4E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62A4E0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FFF5F4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2F6AAE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C07AC7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D70732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DFE66C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3BA92D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79F861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DE7E73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49EE28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E6641C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F90C00" w:rsidRPr="00C3246A" w14:paraId="31AC4497"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2ACD73E" w14:textId="77777777" w:rsidR="00F90C00" w:rsidRPr="00974DD3" w:rsidRDefault="00F90C00" w:rsidP="00A21B9F">
            <w:pPr>
              <w:pStyle w:val="TableTextLarge"/>
            </w:pPr>
            <w:r w:rsidRPr="00974DD3">
              <w:t>Less Sales Returns &amp; Discounts</w:t>
            </w:r>
          </w:p>
        </w:tc>
        <w:tc>
          <w:tcPr>
            <w:tcW w:w="822" w:type="dxa"/>
            <w:tcBorders>
              <w:top w:val="single" w:sz="4" w:space="0" w:color="auto"/>
              <w:left w:val="single" w:sz="4" w:space="0" w:color="auto"/>
              <w:bottom w:val="single" w:sz="4" w:space="0" w:color="auto"/>
              <w:right w:val="single" w:sz="4" w:space="0" w:color="auto"/>
            </w:tcBorders>
            <w:noWrap/>
            <w:vAlign w:val="center"/>
          </w:tcPr>
          <w:p w14:paraId="0BCA0DD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18199F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3FB8C2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43D0A6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4C45DB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C4C28F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60CBA23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F1B94D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02ABD8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B686F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F657DA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392AFD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71613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F90C00" w:rsidRPr="00C3246A" w14:paraId="102D6486"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8D03032" w14:textId="77777777" w:rsidR="00F90C00" w:rsidRPr="00974DD3" w:rsidRDefault="00F90C00" w:rsidP="00A21B9F">
            <w:pPr>
              <w:pStyle w:val="TableTextLarge"/>
            </w:pPr>
            <w:r w:rsidRPr="00974DD3">
              <w:t>Service Revenue</w:t>
            </w:r>
          </w:p>
        </w:tc>
        <w:tc>
          <w:tcPr>
            <w:tcW w:w="822" w:type="dxa"/>
            <w:tcBorders>
              <w:top w:val="single" w:sz="4" w:space="0" w:color="auto"/>
              <w:left w:val="single" w:sz="4" w:space="0" w:color="auto"/>
              <w:bottom w:val="single" w:sz="4" w:space="0" w:color="auto"/>
              <w:right w:val="single" w:sz="4" w:space="0" w:color="auto"/>
            </w:tcBorders>
            <w:noWrap/>
            <w:vAlign w:val="center"/>
          </w:tcPr>
          <w:p w14:paraId="25D5B1C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210E67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D65792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8E4DF6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F5B21E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6313AB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79A6728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185263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C1734F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58AC2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1D1E65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C7E164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C28B17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F90C00" w:rsidRPr="00C3246A" w14:paraId="100ACB72"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8761BEE" w14:textId="77777777" w:rsidR="00F90C00" w:rsidRPr="00974DD3" w:rsidRDefault="00F90C00" w:rsidP="00A21B9F">
            <w:pPr>
              <w:pStyle w:val="TableTextLarge"/>
            </w:pPr>
            <w:r w:rsidRPr="00974DD3">
              <w:t>Other Revenue</w:t>
            </w:r>
          </w:p>
        </w:tc>
        <w:tc>
          <w:tcPr>
            <w:tcW w:w="822" w:type="dxa"/>
            <w:tcBorders>
              <w:top w:val="single" w:sz="4" w:space="0" w:color="auto"/>
              <w:left w:val="single" w:sz="4" w:space="0" w:color="auto"/>
              <w:bottom w:val="single" w:sz="4" w:space="0" w:color="auto"/>
              <w:right w:val="single" w:sz="4" w:space="0" w:color="auto"/>
            </w:tcBorders>
            <w:noWrap/>
            <w:vAlign w:val="center"/>
          </w:tcPr>
          <w:p w14:paraId="261A5C9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C5EF29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18E17C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332DD4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5E9D5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5C607B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921E4E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458007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F176B3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078F29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B00AF4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45117D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60BDC3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F90C00" w:rsidRPr="00C3246A" w14:paraId="26EDC077"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092B9C20" w14:textId="77777777" w:rsidR="00F90C00" w:rsidRPr="00974DD3" w:rsidRDefault="00F90C00" w:rsidP="00A21B9F">
            <w:pPr>
              <w:pStyle w:val="TableTextLarge"/>
              <w:rPr>
                <w:rStyle w:val="Bold"/>
              </w:rPr>
            </w:pPr>
            <w:r w:rsidRPr="00974DD3">
              <w:rPr>
                <w:rStyle w:val="Bold"/>
              </w:rPr>
              <w:t>Net Sales</w:t>
            </w:r>
          </w:p>
        </w:tc>
        <w:tc>
          <w:tcPr>
            <w:tcW w:w="822" w:type="dxa"/>
            <w:tcBorders>
              <w:top w:val="single" w:sz="4" w:space="0" w:color="auto"/>
              <w:left w:val="single" w:sz="4" w:space="0" w:color="auto"/>
              <w:bottom w:val="single" w:sz="4" w:space="0" w:color="auto"/>
              <w:right w:val="single" w:sz="4" w:space="0" w:color="auto"/>
            </w:tcBorders>
            <w:noWrap/>
            <w:vAlign w:val="center"/>
          </w:tcPr>
          <w:p w14:paraId="6911249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B5415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19999C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CAE217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F46C3D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8D3373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29FA106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954D81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6F3214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84FA34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2381E3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DEBA64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457CA0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00F90C00" w:rsidRPr="00C3246A" w14:paraId="59AB088A"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09FD53E0" w14:textId="77777777" w:rsidR="00F90C00" w:rsidRPr="00974DD3" w:rsidRDefault="00F90C00" w:rsidP="00A21B9F">
            <w:pPr>
              <w:pStyle w:val="TableTextLarge"/>
              <w:rPr>
                <w:rStyle w:val="Bold"/>
              </w:rPr>
            </w:pPr>
            <w:r w:rsidRPr="00974DD3">
              <w:rPr>
                <w:rStyle w:val="Bold"/>
              </w:rPr>
              <w:t>Cost of Goods Sold</w:t>
            </w:r>
          </w:p>
        </w:tc>
        <w:tc>
          <w:tcPr>
            <w:tcW w:w="822" w:type="dxa"/>
            <w:tcBorders>
              <w:top w:val="single" w:sz="4" w:space="0" w:color="auto"/>
              <w:left w:val="single" w:sz="4" w:space="0" w:color="auto"/>
              <w:bottom w:val="single" w:sz="4" w:space="0" w:color="auto"/>
              <w:right w:val="single" w:sz="4" w:space="0" w:color="auto"/>
            </w:tcBorders>
            <w:noWrap/>
            <w:vAlign w:val="center"/>
          </w:tcPr>
          <w:p w14:paraId="5687662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366E5B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D86BD5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51AD77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1C821A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5BF090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CC984A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9F3600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8B7A01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785915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A264BB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A3293E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160CD2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r>
      <w:tr w:rsidR="00F90C00" w:rsidRPr="00C3246A" w14:paraId="1F10F949"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17378E4" w14:textId="77777777" w:rsidR="00F90C00" w:rsidRPr="00974DD3" w:rsidRDefault="00F90C00" w:rsidP="00A21B9F">
            <w:pPr>
              <w:pStyle w:val="TableTextLarge"/>
              <w:rPr>
                <w:rStyle w:val="Bold"/>
              </w:rPr>
            </w:pPr>
            <w:r w:rsidRPr="00974DD3">
              <w:rPr>
                <w:rStyle w:val="Bold"/>
              </w:rPr>
              <w:t>Gross Profit</w:t>
            </w:r>
          </w:p>
        </w:tc>
        <w:tc>
          <w:tcPr>
            <w:tcW w:w="822" w:type="dxa"/>
            <w:tcBorders>
              <w:top w:val="single" w:sz="4" w:space="0" w:color="auto"/>
              <w:left w:val="single" w:sz="4" w:space="0" w:color="auto"/>
              <w:bottom w:val="single" w:sz="4" w:space="0" w:color="auto"/>
              <w:right w:val="single" w:sz="4" w:space="0" w:color="auto"/>
            </w:tcBorders>
            <w:noWrap/>
            <w:vAlign w:val="center"/>
          </w:tcPr>
          <w:p w14:paraId="15F185B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A4855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B9D3B9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A0404F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73F744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85C03D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2D0BE5E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C7EF15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CFD28B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710B2D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6AA271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8AA8BA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1BC478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00F90C00" w:rsidRPr="00974DD3" w14:paraId="2921E29E"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93826EE" w14:textId="77777777" w:rsidR="00F90C00" w:rsidRPr="00254AC5" w:rsidRDefault="00F90C00" w:rsidP="00A21B9F">
            <w:pPr>
              <w:pStyle w:val="TableTextLarge"/>
              <w:rPr>
                <w:rStyle w:val="Bold"/>
                <w:color w:val="FFFFFF" w:themeColor="background1"/>
              </w:rPr>
            </w:pPr>
            <w:r w:rsidRPr="00254AC5">
              <w:rPr>
                <w:rStyle w:val="Bold"/>
                <w:color w:val="FFFFFF" w:themeColor="background1"/>
              </w:rPr>
              <w:t>EXPENSES</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A3A6841"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DBE5FC1"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6C364C"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16BCA83"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F44F9AD"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42B45E1"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248F06"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48F9B31"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441819E"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0164391"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12B0238"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A00F170"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13B4063" w14:textId="7777777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00F90C00" w:rsidRPr="00C3246A" w14:paraId="740B7F33"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3FF9A46" w14:textId="77777777" w:rsidR="00F90C00" w:rsidRPr="00974DD3" w:rsidRDefault="00F90C00" w:rsidP="00A21B9F">
            <w:pPr>
              <w:pStyle w:val="TableTextLarge"/>
            </w:pPr>
            <w:r w:rsidRPr="00974DD3">
              <w:t>Salaries &amp; Wages</w:t>
            </w:r>
          </w:p>
        </w:tc>
        <w:tc>
          <w:tcPr>
            <w:tcW w:w="822" w:type="dxa"/>
            <w:tcBorders>
              <w:top w:val="single" w:sz="4" w:space="0" w:color="auto"/>
              <w:left w:val="single" w:sz="4" w:space="0" w:color="auto"/>
              <w:bottom w:val="single" w:sz="4" w:space="0" w:color="auto"/>
              <w:right w:val="single" w:sz="4" w:space="0" w:color="auto"/>
            </w:tcBorders>
            <w:noWrap/>
            <w:vAlign w:val="center"/>
          </w:tcPr>
          <w:p w14:paraId="4FCE1ED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182B6F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EB0E6E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3983F2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BCB85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CF8489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C053C5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FE8C91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0768DD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F2CEDF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9B2DE2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E0220F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2B77B8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7A8487F"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781BC375" w14:textId="77777777" w:rsidR="00F90C00" w:rsidRPr="00974DD3" w:rsidRDefault="00F90C00" w:rsidP="00A21B9F">
            <w:pPr>
              <w:pStyle w:val="TableTextLarge"/>
            </w:pPr>
            <w:r w:rsidRPr="00974DD3">
              <w:t>Marketing/Advertising</w:t>
            </w:r>
          </w:p>
        </w:tc>
        <w:tc>
          <w:tcPr>
            <w:tcW w:w="822" w:type="dxa"/>
            <w:tcBorders>
              <w:top w:val="single" w:sz="4" w:space="0" w:color="auto"/>
              <w:left w:val="single" w:sz="4" w:space="0" w:color="auto"/>
              <w:bottom w:val="single" w:sz="4" w:space="0" w:color="auto"/>
              <w:right w:val="single" w:sz="4" w:space="0" w:color="auto"/>
            </w:tcBorders>
            <w:noWrap/>
            <w:vAlign w:val="center"/>
          </w:tcPr>
          <w:p w14:paraId="5C264A2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3F699B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675125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44DB1A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3A44A6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0C70DE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F6C875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19118B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66D942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4D938B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C61A63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93153E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46BD3C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11D29E6"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DF1E364" w14:textId="77777777" w:rsidR="00F90C00" w:rsidRPr="00974DD3" w:rsidRDefault="00F90C00" w:rsidP="00A21B9F">
            <w:pPr>
              <w:pStyle w:val="TableTextLarge"/>
            </w:pPr>
            <w:r w:rsidRPr="00974DD3">
              <w:t>Sales Commissions</w:t>
            </w:r>
          </w:p>
        </w:tc>
        <w:tc>
          <w:tcPr>
            <w:tcW w:w="822" w:type="dxa"/>
            <w:tcBorders>
              <w:top w:val="single" w:sz="4" w:space="0" w:color="auto"/>
              <w:left w:val="single" w:sz="4" w:space="0" w:color="auto"/>
              <w:bottom w:val="single" w:sz="4" w:space="0" w:color="auto"/>
              <w:right w:val="single" w:sz="4" w:space="0" w:color="auto"/>
            </w:tcBorders>
            <w:noWrap/>
            <w:vAlign w:val="center"/>
          </w:tcPr>
          <w:p w14:paraId="33AD301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61AEE7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23B650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BA0C6C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F630A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CB4921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656458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6B5B0C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34B4AE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A85A23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3ACDC1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9843C7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110807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A6349FD"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6DD4023" w14:textId="77777777" w:rsidR="00F90C00" w:rsidRPr="00974DD3" w:rsidRDefault="00F90C00" w:rsidP="00A21B9F">
            <w:pPr>
              <w:pStyle w:val="TableTextLarge"/>
            </w:pPr>
            <w:r w:rsidRPr="00974DD3">
              <w:t>Rent</w:t>
            </w:r>
          </w:p>
        </w:tc>
        <w:tc>
          <w:tcPr>
            <w:tcW w:w="822" w:type="dxa"/>
            <w:tcBorders>
              <w:top w:val="single" w:sz="4" w:space="0" w:color="auto"/>
              <w:left w:val="single" w:sz="4" w:space="0" w:color="auto"/>
              <w:bottom w:val="single" w:sz="4" w:space="0" w:color="auto"/>
              <w:right w:val="single" w:sz="4" w:space="0" w:color="auto"/>
            </w:tcBorders>
            <w:noWrap/>
            <w:vAlign w:val="center"/>
          </w:tcPr>
          <w:p w14:paraId="60F2418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8C998F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8FDEDE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09DB82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DAD766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2A4DC1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99B089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BA533D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BC3A02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AE40B4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991F58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F8523D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BD689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51D10B93"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7E1A71E2" w14:textId="77777777" w:rsidR="00F90C00" w:rsidRPr="00974DD3" w:rsidRDefault="00F90C00" w:rsidP="00A21B9F">
            <w:pPr>
              <w:pStyle w:val="TableTextLarge"/>
            </w:pPr>
            <w:r w:rsidRPr="00974DD3">
              <w:t>Utilities</w:t>
            </w:r>
          </w:p>
        </w:tc>
        <w:tc>
          <w:tcPr>
            <w:tcW w:w="822" w:type="dxa"/>
            <w:tcBorders>
              <w:top w:val="single" w:sz="4" w:space="0" w:color="auto"/>
              <w:left w:val="single" w:sz="4" w:space="0" w:color="auto"/>
              <w:bottom w:val="single" w:sz="4" w:space="0" w:color="auto"/>
              <w:right w:val="single" w:sz="4" w:space="0" w:color="auto"/>
            </w:tcBorders>
            <w:noWrap/>
            <w:vAlign w:val="center"/>
          </w:tcPr>
          <w:p w14:paraId="578FD86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46E81A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E71868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4433AE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381A9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D610F2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2F8F7ED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F02145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DD3085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3F427C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8A606D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460EC8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55FA88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0A7F1F4"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5BB5D9A5" w14:textId="77777777" w:rsidR="00F90C00" w:rsidRPr="00974DD3" w:rsidRDefault="00F90C00" w:rsidP="00A21B9F">
            <w:pPr>
              <w:pStyle w:val="TableTextLarge"/>
            </w:pPr>
            <w:r w:rsidRPr="00974DD3">
              <w:t>Website Expenses</w:t>
            </w:r>
          </w:p>
        </w:tc>
        <w:tc>
          <w:tcPr>
            <w:tcW w:w="822" w:type="dxa"/>
            <w:tcBorders>
              <w:top w:val="single" w:sz="4" w:space="0" w:color="auto"/>
              <w:left w:val="single" w:sz="4" w:space="0" w:color="auto"/>
              <w:bottom w:val="single" w:sz="4" w:space="0" w:color="auto"/>
              <w:right w:val="single" w:sz="4" w:space="0" w:color="auto"/>
            </w:tcBorders>
            <w:noWrap/>
            <w:vAlign w:val="center"/>
          </w:tcPr>
          <w:p w14:paraId="6A6B879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A3CFD2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0C97AF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C7F4AD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A6716A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FDC40B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3FAB434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8401D3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EAD591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B4085B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557026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6039DA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3C3FC0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9F44F9E"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5FA08F1" w14:textId="77777777" w:rsidR="00F90C00" w:rsidRPr="00974DD3" w:rsidRDefault="00F90C00" w:rsidP="00A21B9F">
            <w:pPr>
              <w:pStyle w:val="TableTextLarge"/>
            </w:pPr>
            <w:r w:rsidRPr="00974DD3">
              <w:t>Internet/Phone</w:t>
            </w:r>
          </w:p>
        </w:tc>
        <w:tc>
          <w:tcPr>
            <w:tcW w:w="822" w:type="dxa"/>
            <w:tcBorders>
              <w:top w:val="single" w:sz="4" w:space="0" w:color="auto"/>
              <w:left w:val="single" w:sz="4" w:space="0" w:color="auto"/>
              <w:bottom w:val="single" w:sz="4" w:space="0" w:color="auto"/>
              <w:right w:val="single" w:sz="4" w:space="0" w:color="auto"/>
            </w:tcBorders>
            <w:noWrap/>
            <w:vAlign w:val="center"/>
          </w:tcPr>
          <w:p w14:paraId="0435BD3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CA90BF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C3D284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13DDC1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314B1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71A075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C97B28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2A8A16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A46089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BC4B74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4B8665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3A733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A61EDF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581AD016"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4C9F1D2A" w14:textId="77777777" w:rsidR="00F90C00" w:rsidRPr="00974DD3" w:rsidRDefault="00F90C00" w:rsidP="00A21B9F">
            <w:pPr>
              <w:pStyle w:val="TableTextLarge"/>
            </w:pPr>
            <w:r w:rsidRPr="00974DD3">
              <w:t>Insurance</w:t>
            </w:r>
          </w:p>
        </w:tc>
        <w:tc>
          <w:tcPr>
            <w:tcW w:w="822" w:type="dxa"/>
            <w:tcBorders>
              <w:top w:val="single" w:sz="4" w:space="0" w:color="auto"/>
              <w:left w:val="single" w:sz="4" w:space="0" w:color="auto"/>
              <w:bottom w:val="single" w:sz="4" w:space="0" w:color="auto"/>
              <w:right w:val="single" w:sz="4" w:space="0" w:color="auto"/>
            </w:tcBorders>
            <w:noWrap/>
            <w:vAlign w:val="center"/>
          </w:tcPr>
          <w:p w14:paraId="0F2EBA0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EA2D23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766781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1AFA5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30243C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8EF0C4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65B6B13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CBA933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CAF140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39F2E7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CC6B61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E43896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FFB55E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7A9B80E1"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7ADC80B" w14:textId="77777777" w:rsidR="00F90C00" w:rsidRPr="00974DD3" w:rsidRDefault="00F90C00" w:rsidP="00A21B9F">
            <w:pPr>
              <w:pStyle w:val="TableTextLarge"/>
            </w:pPr>
            <w:r w:rsidRPr="00974DD3">
              <w:t>Travel</w:t>
            </w:r>
          </w:p>
        </w:tc>
        <w:tc>
          <w:tcPr>
            <w:tcW w:w="822" w:type="dxa"/>
            <w:tcBorders>
              <w:top w:val="single" w:sz="4" w:space="0" w:color="auto"/>
              <w:left w:val="single" w:sz="4" w:space="0" w:color="auto"/>
              <w:bottom w:val="single" w:sz="4" w:space="0" w:color="auto"/>
              <w:right w:val="single" w:sz="4" w:space="0" w:color="auto"/>
            </w:tcBorders>
            <w:noWrap/>
            <w:vAlign w:val="center"/>
          </w:tcPr>
          <w:p w14:paraId="00DFFEA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C38158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E9F520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1AEEC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4675A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71C2DB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F13434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108437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512370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6D5E3D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6931A0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459833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90B893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3A1D5167"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AAC34A5" w14:textId="77777777" w:rsidR="00F90C00" w:rsidRPr="00974DD3" w:rsidRDefault="00F90C00" w:rsidP="00A21B9F">
            <w:pPr>
              <w:pStyle w:val="TableTextLarge"/>
            </w:pPr>
            <w:r w:rsidRPr="00974DD3">
              <w:t>Legal/Accounting</w:t>
            </w:r>
          </w:p>
        </w:tc>
        <w:tc>
          <w:tcPr>
            <w:tcW w:w="822" w:type="dxa"/>
            <w:tcBorders>
              <w:top w:val="single" w:sz="4" w:space="0" w:color="auto"/>
              <w:left w:val="single" w:sz="4" w:space="0" w:color="auto"/>
              <w:bottom w:val="single" w:sz="4" w:space="0" w:color="auto"/>
              <w:right w:val="single" w:sz="4" w:space="0" w:color="auto"/>
            </w:tcBorders>
            <w:noWrap/>
            <w:vAlign w:val="center"/>
          </w:tcPr>
          <w:p w14:paraId="7B6C6FF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A1112C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C0A3C6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FBCFD2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048E66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7BB2B4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278D97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13AFE9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F46FE8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19FF0B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FE35F3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0C7E78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009916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299A3CBE"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1C89C7C" w14:textId="77777777" w:rsidR="00F90C00" w:rsidRPr="00974DD3" w:rsidRDefault="00F90C00" w:rsidP="00A21B9F">
            <w:pPr>
              <w:pStyle w:val="TableTextLarge"/>
            </w:pPr>
            <w:r w:rsidRPr="00974DD3">
              <w:t>Office Supplies</w:t>
            </w:r>
          </w:p>
        </w:tc>
        <w:tc>
          <w:tcPr>
            <w:tcW w:w="822" w:type="dxa"/>
            <w:tcBorders>
              <w:top w:val="single" w:sz="4" w:space="0" w:color="auto"/>
              <w:left w:val="single" w:sz="4" w:space="0" w:color="auto"/>
              <w:bottom w:val="single" w:sz="4" w:space="0" w:color="auto"/>
              <w:right w:val="single" w:sz="4" w:space="0" w:color="auto"/>
            </w:tcBorders>
            <w:noWrap/>
            <w:vAlign w:val="center"/>
          </w:tcPr>
          <w:p w14:paraId="5828002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19A164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F56952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7A441A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377404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0EA3F8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595214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52A497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251BF5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52717C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7C8ABC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871B8E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DCF025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2D8AC30A"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D191D24" w14:textId="77777777" w:rsidR="00F90C00" w:rsidRPr="00974DD3" w:rsidRDefault="00F90C00" w:rsidP="00A21B9F">
            <w:pPr>
              <w:pStyle w:val="TableTextLarge"/>
            </w:pPr>
            <w:r w:rsidRPr="00974DD3">
              <w:t>Interest Expense</w:t>
            </w:r>
          </w:p>
        </w:tc>
        <w:tc>
          <w:tcPr>
            <w:tcW w:w="822" w:type="dxa"/>
            <w:tcBorders>
              <w:top w:val="single" w:sz="4" w:space="0" w:color="auto"/>
              <w:left w:val="single" w:sz="4" w:space="0" w:color="auto"/>
              <w:bottom w:val="single" w:sz="4" w:space="0" w:color="auto"/>
              <w:right w:val="single" w:sz="4" w:space="0" w:color="auto"/>
            </w:tcBorders>
            <w:noWrap/>
            <w:vAlign w:val="center"/>
          </w:tcPr>
          <w:p w14:paraId="677FB8E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9E66DE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813494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6EE12A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64DD0C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24E584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29D5F4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A5E001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33556A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04A33A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9ABCE6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F1B201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EABBD5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5439A2E"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F691EB7" w14:textId="77777777" w:rsidR="00F90C00" w:rsidRPr="00974DD3" w:rsidRDefault="00F90C00" w:rsidP="00A21B9F">
            <w:pPr>
              <w:pStyle w:val="TableTextLarge"/>
            </w:pPr>
            <w:r w:rsidRPr="00974DD3">
              <w:t>Other 1</w:t>
            </w:r>
          </w:p>
        </w:tc>
        <w:tc>
          <w:tcPr>
            <w:tcW w:w="822" w:type="dxa"/>
            <w:tcBorders>
              <w:top w:val="single" w:sz="4" w:space="0" w:color="auto"/>
              <w:left w:val="single" w:sz="4" w:space="0" w:color="auto"/>
              <w:bottom w:val="single" w:sz="4" w:space="0" w:color="auto"/>
              <w:right w:val="single" w:sz="4" w:space="0" w:color="auto"/>
            </w:tcBorders>
            <w:noWrap/>
            <w:vAlign w:val="center"/>
          </w:tcPr>
          <w:p w14:paraId="3ECC224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84BE8C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32E75E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86E2E0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5E8C03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D222F7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2383678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3289A8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7BC6AF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2600AE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98F1ED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9F705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9A620C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24B4430"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5D7E992C" w14:textId="77777777" w:rsidR="00F90C00" w:rsidRPr="00974DD3" w:rsidRDefault="00F90C00" w:rsidP="00A21B9F">
            <w:pPr>
              <w:pStyle w:val="TableTextLarge"/>
              <w:rPr>
                <w:rStyle w:val="Bold"/>
              </w:rPr>
            </w:pPr>
            <w:r w:rsidRPr="00974DD3">
              <w:rPr>
                <w:rStyle w:val="Bold"/>
              </w:rPr>
              <w:t>Total Expenses</w:t>
            </w:r>
          </w:p>
        </w:tc>
        <w:tc>
          <w:tcPr>
            <w:tcW w:w="822" w:type="dxa"/>
            <w:tcBorders>
              <w:top w:val="single" w:sz="4" w:space="0" w:color="auto"/>
              <w:left w:val="single" w:sz="4" w:space="0" w:color="auto"/>
              <w:bottom w:val="single" w:sz="4" w:space="0" w:color="auto"/>
              <w:right w:val="single" w:sz="4" w:space="0" w:color="auto"/>
            </w:tcBorders>
            <w:noWrap/>
            <w:vAlign w:val="center"/>
          </w:tcPr>
          <w:p w14:paraId="5CC70B3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B0736B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ECA171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9E4B1A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58168B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09BA5D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7E356BF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27BB42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EBC0D4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F55F19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F234DA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86616C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F84520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r>
      <w:tr w:rsidR="00F90C00" w:rsidRPr="00C3246A" w14:paraId="109A3D19"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6C83AC18" w14:textId="77777777" w:rsidR="00F90C00" w:rsidRPr="00974DD3" w:rsidRDefault="00F90C00" w:rsidP="00A21B9F">
            <w:pPr>
              <w:pStyle w:val="TableTextLarge"/>
              <w:rPr>
                <w:rStyle w:val="Bold"/>
              </w:rPr>
            </w:pPr>
            <w:r w:rsidRPr="00974DD3">
              <w:rPr>
                <w:rStyle w:val="Bold"/>
              </w:rPr>
              <w:t>Income Before Taxes</w:t>
            </w:r>
          </w:p>
        </w:tc>
        <w:tc>
          <w:tcPr>
            <w:tcW w:w="822" w:type="dxa"/>
            <w:tcBorders>
              <w:top w:val="single" w:sz="4" w:space="0" w:color="auto"/>
              <w:left w:val="single" w:sz="4" w:space="0" w:color="auto"/>
              <w:bottom w:val="single" w:sz="4" w:space="0" w:color="auto"/>
              <w:right w:val="single" w:sz="4" w:space="0" w:color="auto"/>
            </w:tcBorders>
            <w:noWrap/>
            <w:vAlign w:val="center"/>
          </w:tcPr>
          <w:p w14:paraId="126DF99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00C42C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169FBD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9EE7DF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D63E61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C7EED6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6C6560B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83CAC2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AA4C29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DC8CDD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B8DFF3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1856ED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6FB453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r>
      <w:tr w:rsidR="00F90C00" w:rsidRPr="00C3246A" w14:paraId="3C7D6EB6"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0826A8D3" w14:textId="77777777" w:rsidR="00F90C00" w:rsidRPr="00974DD3" w:rsidRDefault="00F90C00" w:rsidP="00A21B9F">
            <w:pPr>
              <w:pStyle w:val="TableTextLarge"/>
              <w:rPr>
                <w:rStyle w:val="Bold"/>
              </w:rPr>
            </w:pPr>
            <w:r w:rsidRPr="00974DD3">
              <w:rPr>
                <w:rStyle w:val="Bold"/>
              </w:rPr>
              <w:t>Income Tax Expense</w:t>
            </w:r>
          </w:p>
        </w:tc>
        <w:tc>
          <w:tcPr>
            <w:tcW w:w="822" w:type="dxa"/>
            <w:tcBorders>
              <w:top w:val="single" w:sz="4" w:space="0" w:color="auto"/>
              <w:left w:val="single" w:sz="4" w:space="0" w:color="auto"/>
              <w:bottom w:val="single" w:sz="4" w:space="0" w:color="auto"/>
              <w:right w:val="single" w:sz="4" w:space="0" w:color="auto"/>
            </w:tcBorders>
            <w:noWrap/>
            <w:vAlign w:val="center"/>
          </w:tcPr>
          <w:p w14:paraId="4E2757B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65D79C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B16714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704BFC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C3D3ED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4A0448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372A08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F85239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1B291A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A8A5F9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981752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67912F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DD982D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r>
      <w:tr w:rsidR="00F90C00" w:rsidRPr="00974DD3" w14:paraId="315C241F"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30D1894" w14:textId="77777777" w:rsidR="00F90C00" w:rsidRPr="00254AC5" w:rsidRDefault="00F90C00" w:rsidP="00A21B9F">
            <w:pPr>
              <w:pStyle w:val="TableTextLarge"/>
              <w:rPr>
                <w:rStyle w:val="Bold"/>
                <w:color w:val="FFFFFF" w:themeColor="background1"/>
              </w:rPr>
            </w:pPr>
            <w:r w:rsidRPr="00254AC5">
              <w:rPr>
                <w:rStyle w:val="Bold"/>
                <w:color w:val="FFFFFF" w:themeColor="background1"/>
              </w:rPr>
              <w:t>NET INCOME</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874C527"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2BC2569"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6F4087C"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AF640A2"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41A5A8C"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2108294"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E6E39D1"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5ACB66E"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DDF79F2"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156068A"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C45BCDE"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A6B573B"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2FE5052"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r>
      <w:tr w:rsidR="00F90C00" w:rsidRPr="00C3246A" w14:paraId="288653EB"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sz="4" w:space="0" w:color="auto"/>
              <w:left w:val="single" w:sz="4" w:space="0" w:color="auto"/>
              <w:bottom w:val="single" w:sz="4" w:space="0" w:color="auto"/>
              <w:right w:val="single" w:sz="4" w:space="0" w:color="auto"/>
            </w:tcBorders>
            <w:vAlign w:val="center"/>
          </w:tcPr>
          <w:p w14:paraId="36E273EE" w14:textId="77777777" w:rsidR="00F90C00" w:rsidRPr="00C3246A" w:rsidRDefault="00F90C00" w:rsidP="00A21B9F">
            <w:pPr>
              <w:spacing w:before="0" w:after="0" w:line="216" w:lineRule="auto"/>
              <w:ind w:left="85"/>
              <w:rPr>
                <w:color w:val="2F2F2F"/>
                <w:sz w:val="18"/>
                <w:szCs w:val="18"/>
              </w:rPr>
            </w:pPr>
            <w:r w:rsidRPr="00C3246A">
              <w:rPr>
                <w:sz w:val="18"/>
                <w:szCs w:val="18"/>
              </w:rPr>
              <w:t xml:space="preserve">* </w:t>
            </w:r>
            <w:r w:rsidRPr="00E31650">
              <w:rPr>
                <w:sz w:val="18"/>
                <w:szCs w:val="18"/>
              </w:rPr>
              <w:t>In the service industry, Cost of Goods Sold is the monetized value of the time spent on the client.</w:t>
            </w:r>
          </w:p>
        </w:tc>
      </w:tr>
    </w:tbl>
    <w:p w14:paraId="444E2BC6" w14:textId="77777777" w:rsidR="008F704C" w:rsidRDefault="008F704C" w:rsidP="003D0FFF"/>
    <w:p w14:paraId="05F216C3" w14:textId="77777777" w:rsidR="008F704C" w:rsidRDefault="008F704C" w:rsidP="003D0FFF">
      <w:pPr>
        <w:sectPr w:rsidR="008F704C" w:rsidSect="00846351">
          <w:footerReference w:type="default" r:id="rId24"/>
          <w:pgSz w:w="15840" w:h="12240" w:orient="landscape" w:code="1"/>
          <w:pgMar w:top="2016" w:right="1080" w:bottom="720" w:left="1080" w:header="648" w:footer="432" w:gutter="0"/>
          <w:cols w:space="708"/>
          <w:docGrid w:linePitch="360"/>
        </w:sectPr>
      </w:pPr>
    </w:p>
    <w:p w14:paraId="335FE36C" w14:textId="77777777" w:rsidR="000469D3" w:rsidRDefault="000469D3" w:rsidP="000469D3">
      <w:pPr>
        <w:pStyle w:val="Heading2"/>
      </w:pPr>
      <w:bookmarkStart w:id="12" w:name="_Toc197443743"/>
      <w:bookmarkStart w:id="13" w:name="_Hlk196726080"/>
      <w:r w:rsidRPr="009301F2">
        <w:lastRenderedPageBreak/>
        <w:t>Instructions for Getting Started on Profit &amp; Loss</w:t>
      </w:r>
      <w:r w:rsidR="00F90C00">
        <w:t xml:space="preserve"> </w:t>
      </w:r>
      <w:r w:rsidRPr="009301F2">
        <w:t>Projections</w:t>
      </w:r>
      <w:bookmarkEnd w:id="12"/>
      <w:r w:rsidRPr="009301F2">
        <w:t xml:space="preserve"> </w:t>
      </w:r>
    </w:p>
    <w:p w14:paraId="00A48300" w14:textId="77777777" w:rsidR="00F90C00" w:rsidRPr="00F90C00" w:rsidRDefault="00F90C00" w:rsidP="00F90C00"/>
    <w:bookmarkEnd w:id="13"/>
    <w:p w14:paraId="42424588" w14:textId="77777777" w:rsidR="00F90C00" w:rsidRDefault="00F90C00" w:rsidP="00F90C00">
      <w:r w:rsidRPr="009301F2">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14:paraId="03724488" w14:textId="77777777" w:rsidR="00F90C00" w:rsidRPr="008F704C" w:rsidRDefault="00F90C00" w:rsidP="00F90C00">
      <w:pPr>
        <w:rPr>
          <w:rStyle w:val="Bold"/>
        </w:rPr>
      </w:pPr>
      <w:r w:rsidRPr="008F704C">
        <w:rPr>
          <w:rStyle w:val="Bold"/>
        </w:rPr>
        <w:t>Steps for preparation:</w:t>
      </w:r>
    </w:p>
    <w:p w14:paraId="51BBD758" w14:textId="77777777" w:rsidR="00F90C00" w:rsidRDefault="00F90C00" w:rsidP="00F90C00">
      <w:pPr>
        <w:pStyle w:val="ListBullet"/>
      </w:pPr>
      <w:r w:rsidRPr="008F704C">
        <w:rPr>
          <w:b/>
          <w:bCs/>
        </w:rPr>
        <w:t>Step 1:</w:t>
      </w:r>
      <w:r>
        <w:t xml:space="preserve"> </w:t>
      </w:r>
      <w:r w:rsidRPr="00A41799">
        <w:t>Enter the company name and the date this projection is being prepared.</w:t>
      </w:r>
    </w:p>
    <w:p w14:paraId="2E411ED1" w14:textId="77777777" w:rsidR="00F90C00" w:rsidRDefault="00F90C00" w:rsidP="00F90C00">
      <w:pPr>
        <w:pStyle w:val="ListBullet"/>
      </w:pPr>
      <w:r w:rsidRPr="008F704C">
        <w:rPr>
          <w:b/>
          <w:bCs/>
        </w:rPr>
        <w:t>Step 2:</w:t>
      </w:r>
      <w:r>
        <w:t xml:space="preserve"> </w:t>
      </w:r>
      <w:r w:rsidRPr="00A41799">
        <w:t>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14:paraId="1347F538" w14:textId="77777777" w:rsidR="00F90C00" w:rsidRDefault="00F90C00" w:rsidP="00F90C00">
      <w:pPr>
        <w:pStyle w:val="ListBullet"/>
      </w:pPr>
      <w:r w:rsidRPr="008F704C">
        <w:rPr>
          <w:b/>
          <w:bCs/>
        </w:rPr>
        <w:t>Step 3:</w:t>
      </w:r>
      <w:r>
        <w:t xml:space="preserve"> </w:t>
      </w:r>
      <w:r w:rsidRPr="00A41799">
        <w:t>For each month, enter the estimated salaries, marketing, utilities, and other items that are projected.</w:t>
      </w:r>
    </w:p>
    <w:p w14:paraId="4A972F26" w14:textId="77777777" w:rsidR="00F90C00" w:rsidRPr="0090206C" w:rsidRDefault="00F90C00" w:rsidP="00F90C00">
      <w:pPr>
        <w:pStyle w:val="ListBullet"/>
      </w:pPr>
      <w:r w:rsidRPr="00495909">
        <w:rPr>
          <w:b/>
          <w:bCs/>
        </w:rPr>
        <w:t>Step 4:</w:t>
      </w:r>
      <w:r>
        <w:t xml:space="preserve"> </w:t>
      </w:r>
      <w:r w:rsidRPr="00A41799">
        <w:t>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14:paraId="24F89B6C" w14:textId="77777777" w:rsidR="00BD0C60" w:rsidRPr="0090206C" w:rsidRDefault="00BD0C60" w:rsidP="00F90C00"/>
    <w:sectPr w:rsidR="00BD0C60" w:rsidRPr="0090206C" w:rsidSect="00846351">
      <w:footerReference w:type="default" r:id="rId25"/>
      <w:footerReference w:type="first" r:id="rId26"/>
      <w:pgSz w:w="12240" w:h="15840" w:code="1"/>
      <w:pgMar w:top="2016" w:right="1080" w:bottom="720" w:left="1080" w:header="64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F410A" w14:textId="77777777" w:rsidR="00FB74B8" w:rsidRDefault="00FB74B8" w:rsidP="005A20E2">
      <w:pPr>
        <w:spacing w:after="0"/>
      </w:pPr>
      <w:r>
        <w:separator/>
      </w:r>
    </w:p>
    <w:p w14:paraId="29BEE0F8" w14:textId="77777777" w:rsidR="00FB74B8" w:rsidRDefault="00FB74B8"/>
    <w:p w14:paraId="1AC956BF" w14:textId="77777777" w:rsidR="00FB74B8" w:rsidRDefault="00FB74B8" w:rsidP="009B4773"/>
    <w:p w14:paraId="3911B042" w14:textId="77777777" w:rsidR="00FB74B8" w:rsidRDefault="00FB74B8" w:rsidP="00513832"/>
  </w:endnote>
  <w:endnote w:type="continuationSeparator" w:id="0">
    <w:p w14:paraId="7FB4C394" w14:textId="77777777" w:rsidR="00FB74B8" w:rsidRDefault="00FB74B8" w:rsidP="005A20E2">
      <w:pPr>
        <w:spacing w:after="0"/>
      </w:pPr>
      <w:r>
        <w:continuationSeparator/>
      </w:r>
    </w:p>
    <w:p w14:paraId="54BFFCE0" w14:textId="77777777" w:rsidR="00FB74B8" w:rsidRDefault="00FB74B8"/>
    <w:p w14:paraId="6454FDCE" w14:textId="77777777" w:rsidR="00FB74B8" w:rsidRDefault="00FB74B8" w:rsidP="009B4773"/>
    <w:p w14:paraId="2B99BF46" w14:textId="77777777" w:rsidR="00FB74B8" w:rsidRDefault="00FB74B8"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42617"/>
      <w:docPartObj>
        <w:docPartGallery w:val="Page Numbers (Bottom of Page)"/>
        <w:docPartUnique/>
      </w:docPartObj>
    </w:sdtPr>
    <w:sdtEndPr>
      <w:rPr>
        <w:noProof/>
      </w:rPr>
    </w:sdtEndPr>
    <w:sdtContent>
      <w:sdt>
        <w:sdtPr>
          <w:id w:val="-2009893785"/>
          <w:docPartObj>
            <w:docPartGallery w:val="Page Numbers (Bottom of Page)"/>
            <w:docPartUnique/>
          </w:docPartObj>
        </w:sdtPr>
        <w:sdtEndPr>
          <w:rPr>
            <w:noProof/>
          </w:rPr>
        </w:sdtEndPr>
        <w:sdtContent>
          <w:p w14:paraId="78354AF9" w14:textId="77777777" w:rsidR="00C37C6C" w:rsidRDefault="00C37C6C" w:rsidP="00F8411A">
            <w:pPr>
              <w:pStyle w:val="Footer"/>
            </w:pP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EFDC" w14:textId="77777777" w:rsidR="00404E77" w:rsidRPr="00404E77" w:rsidRDefault="00404E77" w:rsidP="00404E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83AB" w14:textId="77777777" w:rsidR="00C80B04" w:rsidRPr="0084303E" w:rsidRDefault="00C80B04" w:rsidP="0084303E">
    <w:pPr>
      <w:spacing w:before="0" w:after="0"/>
      <w:rPr>
        <w:sz w:val="10"/>
        <w:szCs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7BD5" w14:textId="77777777" w:rsidR="00C80B04" w:rsidRPr="00F8411A" w:rsidRDefault="00C80B04" w:rsidP="00F8411A">
    <w:pPr>
      <w:pStyle w:val="Footer"/>
    </w:pPr>
    <w:r w:rsidRPr="00F8411A">
      <w:tab/>
    </w:r>
    <w:r w:rsidRPr="00F8411A">
      <w:fldChar w:fldCharType="begin"/>
    </w:r>
    <w:r w:rsidRPr="00F8411A">
      <w:instrText xml:space="preserve"> PAGE   \* MERGEFORMAT </w:instrText>
    </w:r>
    <w:r w:rsidRPr="00F8411A">
      <w:fldChar w:fldCharType="separate"/>
    </w:r>
    <w:r w:rsidR="00A858DE">
      <w:rPr>
        <w:noProof/>
      </w:rPr>
      <w:t>10</w:t>
    </w:r>
    <w:r w:rsidRPr="00F8411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64971"/>
      <w:docPartObj>
        <w:docPartGallery w:val="Page Numbers (Bottom of Page)"/>
        <w:docPartUnique/>
      </w:docPartObj>
    </w:sdtPr>
    <w:sdtEndPr>
      <w:rPr>
        <w:noProof/>
      </w:rPr>
    </w:sdtEndPr>
    <w:sdtContent>
      <w:sdt>
        <w:sdtPr>
          <w:id w:val="-1849629864"/>
          <w:docPartObj>
            <w:docPartGallery w:val="Page Numbers (Bottom of Page)"/>
            <w:docPartUnique/>
          </w:docPartObj>
        </w:sdtPr>
        <w:sdtEndPr>
          <w:rPr>
            <w:noProof/>
          </w:rPr>
        </w:sdtEndPr>
        <w:sdtContent>
          <w:p w14:paraId="53073F1C" w14:textId="77777777" w:rsidR="00C80B04" w:rsidRDefault="00C80B04" w:rsidP="00F8411A">
            <w:pPr>
              <w:pStyle w:val="Footer"/>
            </w:pPr>
            <w:r w:rsidRPr="002135FB">
              <w:t>January 24, 20</w:t>
            </w:r>
            <w:r>
              <w:t>XX</w:t>
            </w:r>
            <w:r w:rsidRPr="002135FB">
              <w:rPr>
                <w:lang w:val="ru-RU"/>
              </w:rPr>
              <w:t xml:space="preserve">                                                  </w:t>
            </w:r>
            <w:r>
              <w:rPr>
                <w:lang w:val="ru-RU"/>
              </w:rPr>
              <w:t xml:space="preserve">                  </w:t>
            </w:r>
            <w:r w:rsidRPr="002135FB">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580CE9EA" w14:textId="77777777" w:rsidR="00C80B04" w:rsidRDefault="00000000" w:rsidP="00F8411A">
        <w:pPr>
          <w:pStyle w:val="Footer"/>
          <w:rPr>
            <w:noProof/>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8710" w14:textId="77777777" w:rsidR="00C37C6C" w:rsidRPr="00F8411A" w:rsidRDefault="00C37C6C" w:rsidP="00D94688">
    <w:pPr>
      <w:pStyle w:val="Footer"/>
      <w:tabs>
        <w:tab w:val="clear" w:pos="10080"/>
        <w:tab w:val="right" w:pos="13680"/>
      </w:tabs>
    </w:pPr>
    <w:r w:rsidRPr="00F8411A">
      <w:tab/>
    </w:r>
    <w:r w:rsidRPr="00F8411A">
      <w:fldChar w:fldCharType="begin"/>
    </w:r>
    <w:r w:rsidRPr="00F8411A">
      <w:instrText xml:space="preserve"> PAGE   \* MERGEFORMAT </w:instrText>
    </w:r>
    <w:r w:rsidRPr="00F8411A">
      <w:fldChar w:fldCharType="separate"/>
    </w:r>
    <w:r w:rsidR="0017334F">
      <w:rPr>
        <w:noProof/>
      </w:rPr>
      <w:t>14</w:t>
    </w:r>
    <w:r w:rsidRPr="00F8411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8135" w14:textId="77777777" w:rsidR="00C37C6C" w:rsidRPr="00F8411A" w:rsidRDefault="00C37C6C" w:rsidP="00F8411A">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16</w:t>
    </w:r>
    <w:r w:rsidRPr="00F8411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79BF" w14:textId="77777777" w:rsidR="00C37C6C" w:rsidRPr="00F8411A" w:rsidRDefault="00C37C6C" w:rsidP="00D94688">
    <w:pPr>
      <w:pStyle w:val="Footer"/>
      <w:tabs>
        <w:tab w:val="clear" w:pos="10080"/>
        <w:tab w:val="right" w:pos="13680"/>
      </w:tabs>
    </w:pPr>
    <w:r w:rsidRPr="00F8411A">
      <w:tab/>
    </w:r>
    <w:r w:rsidRPr="00F8411A">
      <w:fldChar w:fldCharType="begin"/>
    </w:r>
    <w:r w:rsidRPr="00F8411A">
      <w:instrText xml:space="preserve"> PAGE   \* MERGEFORMAT </w:instrText>
    </w:r>
    <w:r w:rsidRPr="00F8411A">
      <w:fldChar w:fldCharType="separate"/>
    </w:r>
    <w:r w:rsidR="0017334F">
      <w:rPr>
        <w:noProof/>
      </w:rPr>
      <w:t>17</w:t>
    </w:r>
    <w:r w:rsidRPr="00F8411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7CE2" w14:textId="77777777" w:rsidR="00C37C6C" w:rsidRPr="00F8411A" w:rsidRDefault="00C37C6C" w:rsidP="00F8411A">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18</w:t>
    </w:r>
    <w:r w:rsidRPr="00F8411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6BB7AC3E" w14:textId="77777777" w:rsidR="00C37C6C" w:rsidRDefault="00C37C6C" w:rsidP="00F8411A">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0057B63F" w14:textId="77777777" w:rsidR="00C37C6C" w:rsidRDefault="00000000" w:rsidP="00F8411A">
        <w:pPr>
          <w:pStyle w:val="Footer"/>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991BD" w14:textId="77777777" w:rsidR="00FB74B8" w:rsidRDefault="00FB74B8" w:rsidP="005A20E2">
      <w:pPr>
        <w:spacing w:after="0"/>
      </w:pPr>
      <w:r>
        <w:separator/>
      </w:r>
    </w:p>
    <w:p w14:paraId="50A8F5AC" w14:textId="77777777" w:rsidR="00FB74B8" w:rsidRDefault="00FB74B8"/>
    <w:p w14:paraId="7CE5A49E" w14:textId="77777777" w:rsidR="00FB74B8" w:rsidRDefault="00FB74B8" w:rsidP="009B4773"/>
    <w:p w14:paraId="10E93923" w14:textId="77777777" w:rsidR="00FB74B8" w:rsidRDefault="00FB74B8" w:rsidP="00513832"/>
  </w:footnote>
  <w:footnote w:type="continuationSeparator" w:id="0">
    <w:p w14:paraId="193EC2E3" w14:textId="77777777" w:rsidR="00FB74B8" w:rsidRDefault="00FB74B8" w:rsidP="005A20E2">
      <w:pPr>
        <w:spacing w:after="0"/>
      </w:pPr>
      <w:r>
        <w:continuationSeparator/>
      </w:r>
    </w:p>
    <w:p w14:paraId="17C7407B" w14:textId="77777777" w:rsidR="00FB74B8" w:rsidRDefault="00FB74B8"/>
    <w:p w14:paraId="52016322" w14:textId="77777777" w:rsidR="00FB74B8" w:rsidRDefault="00FB74B8" w:rsidP="009B4773"/>
    <w:p w14:paraId="1A44EEE3" w14:textId="77777777" w:rsidR="00FB74B8" w:rsidRDefault="00FB74B8"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57AB" w14:textId="77777777" w:rsidR="00C80B04" w:rsidRPr="002F0026" w:rsidRDefault="00594A1B" w:rsidP="0003123C">
    <w:pPr>
      <w:pStyle w:val="Header"/>
      <w:spacing w:before="0"/>
      <w:rPr>
        <w:rStyle w:val="Emphasis"/>
      </w:rPr>
    </w:pPr>
    <w:r w:rsidRPr="00E02361">
      <w:rPr>
        <w:noProof/>
      </w:rPr>
      <mc:AlternateContent>
        <mc:Choice Requires="wpg">
          <w:drawing>
            <wp:inline distT="0" distB="0" distL="0" distR="0" wp14:anchorId="0724F8E8" wp14:editId="306D84BE">
              <wp:extent cx="356870" cy="352622"/>
              <wp:effectExtent l="116522" t="112078" r="140653" b="140652"/>
              <wp:docPr id="110200650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457451417" name="Straight Connector 457451417"/>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8262302" name="Straight Connector 1848262302"/>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1240084" name="Straight Connector 911240084"/>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FE98222"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">
              <v:line id="Straight Connector 45745141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" strokecolor="black [3213]" strokeweight="13pt">
                <v:stroke joinstyle="miter" endcap="square"/>
                <o:lock v:ext="edit" shapetype="f"/>
              </v:line>
              <v:line id="Straight Connector 184826230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" strokecolor="black [3213]" strokeweight="13pt">
                <v:stroke joinstyle="miter" endcap="square"/>
                <o:lock v:ext="edit" shapetype="f"/>
              </v:line>
              <v:line id="Straight Connector 911240084"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869E" w14:textId="77777777" w:rsidR="00C80B04" w:rsidRDefault="00C80B04" w:rsidP="0003123C">
    <w:pPr>
      <w:pStyle w:val="Header"/>
      <w:spacing w:before="0"/>
    </w:pPr>
    <w:r>
      <w:rPr>
        <w:rStyle w:val="SubtleEmphasis"/>
      </w:rPr>
      <w:t xml:space="preserve"> </w:t>
    </w:r>
    <w:r>
      <w:rPr>
        <w:rStyle w:val="SubtleEmphasis"/>
      </w:rPr>
      <w:br/>
    </w:r>
    <w:r>
      <w:rPr>
        <w:noProof/>
        <w:lang w:val="en-AU" w:eastAsia="en-AU"/>
      </w:rPr>
      <mc:AlternateContent>
        <mc:Choice Requires="wps">
          <w:drawing>
            <wp:anchor distT="45720" distB="45720" distL="114300" distR="114300" simplePos="0" relativeHeight="251674624" behindDoc="1" locked="0" layoutInCell="1" allowOverlap="1" wp14:anchorId="748A4A28" wp14:editId="784BD843">
              <wp:simplePos x="0" y="0"/>
              <wp:positionH relativeFrom="page">
                <wp:align>center</wp:align>
              </wp:positionH>
              <wp:positionV relativeFrom="page">
                <wp:align>top</wp:align>
              </wp:positionV>
              <wp:extent cx="10058400" cy="1143000"/>
              <wp:effectExtent l="0" t="0" r="0" b="0"/>
              <wp:wrapNone/>
              <wp:docPr id="9" name="Text Box 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14:paraId="6A0FCC02" w14:textId="77777777" w:rsidR="00C80B04" w:rsidRDefault="00C80B04" w:rsidP="004411FB"/>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48A4A28" id="_x0000_t202" coordsize="21600,21600" o:spt="202" path="m,l,21600r21600,l21600,xe">
              <v:stroke joinstyle="miter"/>
              <v:path gradientshapeok="t" o:connecttype="rect"/>
            </v:shapetype>
            <v:shape id="Text Box 2" o:spid="_x0000_s1026" type="#_x0000_t202" alt="Decorative" style="position:absolute;margin-left:0;margin-top:0;width:11in;height:90pt;z-index:-251641856;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" fillcolor="#4a7f74 [3204]" stroked="f">
              <v:fill opacity="32896f"/>
              <v:textbox inset="20mm,8mm">
                <w:txbxContent>
                  <w:p w14:paraId="6A0FCC02" w14:textId="77777777" w:rsidR="00C80B04" w:rsidRDefault="00C80B04" w:rsidP="004411F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4CAB" w14:textId="77777777" w:rsidR="00C80B04" w:rsidRDefault="00594A1B" w:rsidP="003D0FFF">
    <w:pPr>
      <w:pStyle w:val="Header"/>
      <w:spacing w:before="0"/>
    </w:pPr>
    <w:r w:rsidRPr="00E02361">
      <w:rPr>
        <w:noProof/>
      </w:rPr>
      <mc:AlternateContent>
        <mc:Choice Requires="wpg">
          <w:drawing>
            <wp:inline distT="0" distB="0" distL="0" distR="0" wp14:anchorId="10B48CBC" wp14:editId="7987CEA7">
              <wp:extent cx="356870" cy="352622"/>
              <wp:effectExtent l="116522" t="112078" r="140653" b="140652"/>
              <wp:docPr id="1335313903"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965061598" name="Straight Connector 965061598"/>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867139" name="Straight Connector 200867139"/>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677866" name="Straight Connector 224677866"/>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AA3EB79"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">
              <v:line id="Straight Connector 965061598"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" strokecolor="black [3213]" strokeweight="13pt">
                <v:stroke joinstyle="miter" endcap="square"/>
                <o:lock v:ext="edit" shapetype="f"/>
              </v:line>
              <v:line id="Straight Connector 20086713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" strokecolor="black [3213]" strokeweight="13pt">
                <v:stroke joinstyle="miter" endcap="square"/>
                <o:lock v:ext="edit" shapetype="f"/>
              </v:line>
              <v:line id="Straight Connector 22467786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A9E4346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3E466EEA"/>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A14AFEBC"/>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68E89D2"/>
    <w:lvl w:ilvl="0">
      <w:start w:val="1"/>
      <w:numFmt w:val="bullet"/>
      <w:lvlText w:val="o"/>
      <w:lvlJc w:val="left"/>
      <w:pPr>
        <w:ind w:left="720" w:hanging="360"/>
      </w:pPr>
      <w:rPr>
        <w:rFonts w:ascii="Courier New" w:hAnsi="Courier New" w:cs="Courier New" w:hint="default"/>
        <w:color w:val="8896C6" w:themeColor="accent2"/>
      </w:rPr>
    </w:lvl>
  </w:abstractNum>
  <w:abstractNum w:abstractNumId="5" w15:restartNumberingAfterBreak="0">
    <w:nsid w:val="FFFFFF88"/>
    <w:multiLevelType w:val="singleLevel"/>
    <w:tmpl w:val="794CD110"/>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4E2416C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E91F2A"/>
    <w:multiLevelType w:val="hybridMultilevel"/>
    <w:tmpl w:val="6DC0BC34"/>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8896C6" w:themeColor="accent2"/>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1B0354"/>
    <w:multiLevelType w:val="hybridMultilevel"/>
    <w:tmpl w:val="981269C2"/>
    <w:lvl w:ilvl="0" w:tplc="0BF89C84">
      <w:start w:val="1"/>
      <w:numFmt w:val="bullet"/>
      <w:lvlText w:val=""/>
      <w:lvlJc w:val="left"/>
      <w:pPr>
        <w:ind w:left="360" w:hanging="360"/>
      </w:pPr>
      <w:rPr>
        <w:rFonts w:ascii="Symbol" w:hAnsi="Symbol" w:hint="default"/>
        <w:color w:val="595959" w:themeColor="text1" w:themeTint="A6"/>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F059C5"/>
    <w:multiLevelType w:val="hybridMultilevel"/>
    <w:tmpl w:val="EC865BEA"/>
    <w:lvl w:ilvl="0" w:tplc="3060231A">
      <w:start w:val="1"/>
      <w:numFmt w:val="bullet"/>
      <w:lvlText w:val=""/>
      <w:lvlJc w:val="left"/>
      <w:pPr>
        <w:ind w:left="720" w:hanging="360"/>
      </w:pPr>
      <w:rPr>
        <w:rFonts w:ascii="Symbol" w:hAnsi="Symbol"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86343"/>
    <w:multiLevelType w:val="hybridMultilevel"/>
    <w:tmpl w:val="DCAC3568"/>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B62834"/>
    <w:multiLevelType w:val="hybridMultilevel"/>
    <w:tmpl w:val="C08C66B0"/>
    <w:lvl w:ilvl="0" w:tplc="CFD2494C">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8896C6" w:themeColor="accent2"/>
        <w:u w:color="4A7F74" w:themeColor="accent1"/>
      </w:rPr>
    </w:lvl>
    <w:lvl w:ilvl="1" w:tplc="21DA163A">
      <w:start w:val="1"/>
      <w:numFmt w:val="bullet"/>
      <w:lvlText w:val="o"/>
      <w:lvlJc w:val="left"/>
      <w:pPr>
        <w:ind w:left="1440" w:hanging="360"/>
      </w:pPr>
      <w:rPr>
        <w:rFonts w:ascii="Courier New" w:hAnsi="Courier New" w:hint="default"/>
        <w:color w:val="8896C6"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31034A"/>
    <w:multiLevelType w:val="multilevel"/>
    <w:tmpl w:val="87D6C474"/>
    <w:lvl w:ilvl="0">
      <w:start w:val="1"/>
      <w:numFmt w:val="bullet"/>
      <w:pStyle w:val="ListBullet"/>
      <w:lvlText w:val=""/>
      <w:lvlJc w:val="left"/>
      <w:pPr>
        <w:ind w:left="72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3920324"/>
    <w:multiLevelType w:val="hybridMultilevel"/>
    <w:tmpl w:val="6AF83516"/>
    <w:lvl w:ilvl="0" w:tplc="633C562A">
      <w:start w:val="1"/>
      <w:numFmt w:val="lowerLetter"/>
      <w:lvlText w:val="%1."/>
      <w:lvlJc w:val="left"/>
      <w:pPr>
        <w:ind w:left="720" w:hanging="360"/>
      </w:pPr>
      <w:rPr>
        <w:rFonts w:hint="default"/>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832639"/>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D8273D" w:themeColor="accent3"/>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7B872C6"/>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9448EF"/>
    <w:multiLevelType w:val="hybridMultilevel"/>
    <w:tmpl w:val="213E8DD4"/>
    <w:lvl w:ilvl="0" w:tplc="85C2F6F4">
      <w:start w:val="1"/>
      <w:numFmt w:val="bullet"/>
      <w:lvlText w:val=""/>
      <w:lvlJc w:val="left"/>
      <w:pPr>
        <w:ind w:left="360" w:hanging="360"/>
      </w:pPr>
      <w:rPr>
        <w:rFonts w:ascii="Symbol" w:hAnsi="Symbol" w:hint="default"/>
        <w:color w:val="443555" w:themeColor="accent6" w:themeShade="80"/>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331351"/>
    <w:multiLevelType w:val="hybridMultilevel"/>
    <w:tmpl w:val="72966E82"/>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E28B37" w:themeColor="accent5"/>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F198D"/>
    <w:multiLevelType w:val="hybridMultilevel"/>
    <w:tmpl w:val="03680CDA"/>
    <w:lvl w:ilvl="0" w:tplc="8376AAF6">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A7F74" w:themeColor="accent1"/>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C3758C"/>
    <w:multiLevelType w:val="hybridMultilevel"/>
    <w:tmpl w:val="3440E128"/>
    <w:lvl w:ilvl="0" w:tplc="EEFA7B42">
      <w:start w:val="1"/>
      <w:numFmt w:val="decimal"/>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425193"/>
    <w:multiLevelType w:val="hybridMultilevel"/>
    <w:tmpl w:val="2B4662AC"/>
    <w:lvl w:ilvl="0" w:tplc="F27AD300">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8C1828"/>
    <w:multiLevelType w:val="hybridMultilevel"/>
    <w:tmpl w:val="E8D61A42"/>
    <w:lvl w:ilvl="0" w:tplc="9998F9E2">
      <w:start w:val="1"/>
      <w:numFmt w:val="decimal"/>
      <w:pStyle w:val="ListNumber"/>
      <w:lvlText w:val="%1."/>
      <w:lvlJc w:val="left"/>
      <w:pPr>
        <w:ind w:left="720" w:hanging="360"/>
      </w:pPr>
      <w:rPr>
        <w:rFonts w:hint="default"/>
        <w:b w:val="0"/>
        <w:bCs/>
        <w:color w:val="000000" w:themeColor="text1"/>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26156C"/>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A33982"/>
    <w:multiLevelType w:val="hybridMultilevel"/>
    <w:tmpl w:val="7C961A8A"/>
    <w:lvl w:ilvl="0" w:tplc="9FFC1B66">
      <w:start w:val="1"/>
      <w:numFmt w:val="decimal"/>
      <w:lvlText w:val="%1."/>
      <w:lvlJc w:val="left"/>
      <w:pPr>
        <w:ind w:left="720" w:hanging="360"/>
      </w:pPr>
      <w:rPr>
        <w:rFonts w:asciiTheme="minorHAnsi" w:hAnsiTheme="minorHAnsi" w:cstheme="minorHAnsi" w:hint="default"/>
        <w:b/>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DB023C"/>
    <w:multiLevelType w:val="hybridMultilevel"/>
    <w:tmpl w:val="02829B4A"/>
    <w:lvl w:ilvl="0" w:tplc="CB6ECA12">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1F4F44"/>
    <w:multiLevelType w:val="hybridMultilevel"/>
    <w:tmpl w:val="7F5EAAF0"/>
    <w:lvl w:ilvl="0" w:tplc="302A11E8">
      <w:start w:val="1"/>
      <w:numFmt w:val="decimal"/>
      <w:lvlText w:val="%1."/>
      <w:lvlJc w:val="left"/>
      <w:pPr>
        <w:ind w:left="720" w:hanging="360"/>
      </w:pPr>
      <w:rPr>
        <w:rFonts w:hint="default"/>
        <w:b/>
        <w:i/>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942CBB"/>
    <w:multiLevelType w:val="multilevel"/>
    <w:tmpl w:val="81E2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961309"/>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4776">
    <w:abstractNumId w:val="34"/>
  </w:num>
  <w:num w:numId="2" w16cid:durableId="101843041">
    <w:abstractNumId w:val="43"/>
  </w:num>
  <w:num w:numId="3" w16cid:durableId="491137609">
    <w:abstractNumId w:val="21"/>
  </w:num>
  <w:num w:numId="4" w16cid:durableId="1050223886">
    <w:abstractNumId w:val="30"/>
  </w:num>
  <w:num w:numId="5" w16cid:durableId="355469012">
    <w:abstractNumId w:val="18"/>
  </w:num>
  <w:num w:numId="6" w16cid:durableId="1788281806">
    <w:abstractNumId w:val="11"/>
  </w:num>
  <w:num w:numId="7" w16cid:durableId="788939809">
    <w:abstractNumId w:val="42"/>
  </w:num>
  <w:num w:numId="8" w16cid:durableId="1252156229">
    <w:abstractNumId w:val="17"/>
  </w:num>
  <w:num w:numId="9" w16cid:durableId="2070108092">
    <w:abstractNumId w:val="45"/>
  </w:num>
  <w:num w:numId="10" w16cid:durableId="1417048657">
    <w:abstractNumId w:val="38"/>
  </w:num>
  <w:num w:numId="11" w16cid:durableId="1298223640">
    <w:abstractNumId w:val="7"/>
  </w:num>
  <w:num w:numId="12" w16cid:durableId="94179395">
    <w:abstractNumId w:val="14"/>
  </w:num>
  <w:num w:numId="13" w16cid:durableId="2058578573">
    <w:abstractNumId w:val="20"/>
  </w:num>
  <w:num w:numId="14" w16cid:durableId="1241604066">
    <w:abstractNumId w:val="29"/>
  </w:num>
  <w:num w:numId="15" w16cid:durableId="1264994352">
    <w:abstractNumId w:val="24"/>
  </w:num>
  <w:num w:numId="16" w16cid:durableId="1475952356">
    <w:abstractNumId w:val="10"/>
  </w:num>
  <w:num w:numId="17" w16cid:durableId="1849247758">
    <w:abstractNumId w:val="33"/>
  </w:num>
  <w:num w:numId="18" w16cid:durableId="153228564">
    <w:abstractNumId w:val="46"/>
  </w:num>
  <w:num w:numId="19" w16cid:durableId="2094810642">
    <w:abstractNumId w:val="13"/>
  </w:num>
  <w:num w:numId="20" w16cid:durableId="1098674111">
    <w:abstractNumId w:val="36"/>
  </w:num>
  <w:num w:numId="21" w16cid:durableId="566066072">
    <w:abstractNumId w:val="15"/>
  </w:num>
  <w:num w:numId="22" w16cid:durableId="1699351961">
    <w:abstractNumId w:val="26"/>
  </w:num>
  <w:num w:numId="23" w16cid:durableId="688605466">
    <w:abstractNumId w:val="28"/>
  </w:num>
  <w:num w:numId="24" w16cid:durableId="273638122">
    <w:abstractNumId w:val="23"/>
  </w:num>
  <w:num w:numId="25" w16cid:durableId="1587610448">
    <w:abstractNumId w:val="27"/>
  </w:num>
  <w:num w:numId="26" w16cid:durableId="1577394154">
    <w:abstractNumId w:val="12"/>
  </w:num>
  <w:num w:numId="27" w16cid:durableId="1992908332">
    <w:abstractNumId w:val="40"/>
  </w:num>
  <w:num w:numId="28" w16cid:durableId="1538077491">
    <w:abstractNumId w:val="19"/>
  </w:num>
  <w:num w:numId="29" w16cid:durableId="1840392048">
    <w:abstractNumId w:val="9"/>
  </w:num>
  <w:num w:numId="30" w16cid:durableId="2008896069">
    <w:abstractNumId w:val="22"/>
  </w:num>
  <w:num w:numId="31" w16cid:durableId="1898471344">
    <w:abstractNumId w:val="8"/>
  </w:num>
  <w:num w:numId="32" w16cid:durableId="398869759">
    <w:abstractNumId w:val="35"/>
  </w:num>
  <w:num w:numId="33" w16cid:durableId="567763280">
    <w:abstractNumId w:val="37"/>
  </w:num>
  <w:num w:numId="34" w16cid:durableId="987856861">
    <w:abstractNumId w:val="6"/>
  </w:num>
  <w:num w:numId="35" w16cid:durableId="55706197">
    <w:abstractNumId w:val="4"/>
  </w:num>
  <w:num w:numId="36" w16cid:durableId="187377426">
    <w:abstractNumId w:val="5"/>
  </w:num>
  <w:num w:numId="37" w16cid:durableId="1364748044">
    <w:abstractNumId w:val="0"/>
  </w:num>
  <w:num w:numId="38" w16cid:durableId="233591734">
    <w:abstractNumId w:val="41"/>
  </w:num>
  <w:num w:numId="39" w16cid:durableId="196427359">
    <w:abstractNumId w:val="39"/>
  </w:num>
  <w:num w:numId="40" w16cid:durableId="365567447">
    <w:abstractNumId w:val="3"/>
  </w:num>
  <w:num w:numId="41" w16cid:durableId="844247701">
    <w:abstractNumId w:val="2"/>
  </w:num>
  <w:num w:numId="42" w16cid:durableId="1253052760">
    <w:abstractNumId w:val="1"/>
  </w:num>
  <w:num w:numId="43" w16cid:durableId="527722479">
    <w:abstractNumId w:val="16"/>
  </w:num>
  <w:num w:numId="44" w16cid:durableId="2011518645">
    <w:abstractNumId w:val="16"/>
    <w:lvlOverride w:ilvl="0">
      <w:lvl w:ilvl="0">
        <w:start w:val="1"/>
        <w:numFmt w:val="bullet"/>
        <w:pStyle w:val="ListBullet"/>
        <w:lvlText w:val=""/>
        <w:lvlJc w:val="left"/>
        <w:pPr>
          <w:ind w:left="360" w:hanging="360"/>
        </w:pPr>
        <w:rPr>
          <w:rFonts w:ascii="Symbol" w:hAnsi="Symbol" w:hint="default"/>
          <w:color w:val="auto"/>
        </w:rPr>
      </w:lvl>
    </w:lvlOverride>
    <w:lvlOverride w:ilvl="1">
      <w:lvl w:ilvl="1">
        <w:start w:val="1"/>
        <w:numFmt w:val="bullet"/>
        <w:pStyle w:val="ListBullet2"/>
        <w:lvlText w:val="o"/>
        <w:lvlJc w:val="left"/>
        <w:pPr>
          <w:ind w:left="720" w:hanging="360"/>
        </w:pPr>
        <w:rPr>
          <w:rFonts w:ascii="Courier New" w:hAnsi="Courier New" w:hint="default"/>
        </w:rPr>
      </w:lvl>
    </w:lvlOverride>
    <w:lvlOverride w:ilvl="2">
      <w:lvl w:ilvl="2">
        <w:start w:val="1"/>
        <w:numFmt w:val="bullet"/>
        <w:pStyle w:val="ListBullet3"/>
        <w:lvlText w:val=""/>
        <w:lvlJc w:val="left"/>
        <w:pPr>
          <w:ind w:left="1080" w:hanging="360"/>
        </w:pPr>
        <w:rPr>
          <w:rFonts w:ascii="Wingdings" w:hAnsi="Wingdings" w:hint="default"/>
        </w:rPr>
      </w:lvl>
    </w:lvlOverride>
    <w:lvlOverride w:ilvl="3">
      <w:lvl w:ilvl="3">
        <w:start w:val="1"/>
        <w:numFmt w:val="bullet"/>
        <w:pStyle w:val="ListBullet4"/>
        <w:lvlText w:val=""/>
        <w:lvlJc w:val="left"/>
        <w:pPr>
          <w:ind w:left="1440" w:hanging="360"/>
        </w:pPr>
        <w:rPr>
          <w:rFonts w:ascii="Symbol" w:hAnsi="Symbol" w:hint="default"/>
        </w:rPr>
      </w:lvl>
    </w:lvlOverride>
    <w:lvlOverride w:ilvl="4">
      <w:lvl w:ilvl="4">
        <w:start w:val="1"/>
        <w:numFmt w:val="bullet"/>
        <w:pStyle w:val="ListBullet5"/>
        <w:lvlText w:val="o"/>
        <w:lvlJc w:val="left"/>
        <w:pPr>
          <w:ind w:left="1800" w:hanging="360"/>
        </w:pPr>
        <w:rPr>
          <w:rFonts w:ascii="Courier New" w:hAnsi="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45" w16cid:durableId="7144338">
    <w:abstractNumId w:val="25"/>
  </w:num>
  <w:num w:numId="46" w16cid:durableId="35929325">
    <w:abstractNumId w:val="31"/>
  </w:num>
  <w:num w:numId="47" w16cid:durableId="523832513">
    <w:abstractNumId w:val="32"/>
  </w:num>
  <w:num w:numId="48" w16cid:durableId="1392925212">
    <w:abstractNumId w:val="5"/>
  </w:num>
  <w:num w:numId="49" w16cid:durableId="1251963923">
    <w:abstractNumId w:val="4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EC"/>
    <w:rsid w:val="0000092E"/>
    <w:rsid w:val="00003408"/>
    <w:rsid w:val="00012A83"/>
    <w:rsid w:val="00017C3C"/>
    <w:rsid w:val="00021F2E"/>
    <w:rsid w:val="00026EAE"/>
    <w:rsid w:val="0003123C"/>
    <w:rsid w:val="00032A10"/>
    <w:rsid w:val="00043FFE"/>
    <w:rsid w:val="00044074"/>
    <w:rsid w:val="0004430C"/>
    <w:rsid w:val="00045D41"/>
    <w:rsid w:val="000469D3"/>
    <w:rsid w:val="000558BA"/>
    <w:rsid w:val="000612A6"/>
    <w:rsid w:val="00066DE2"/>
    <w:rsid w:val="00073F08"/>
    <w:rsid w:val="00077931"/>
    <w:rsid w:val="00084E91"/>
    <w:rsid w:val="000900B6"/>
    <w:rsid w:val="000A649E"/>
    <w:rsid w:val="000A7626"/>
    <w:rsid w:val="000B5DA2"/>
    <w:rsid w:val="000C1C28"/>
    <w:rsid w:val="000C5872"/>
    <w:rsid w:val="000D0196"/>
    <w:rsid w:val="000E0979"/>
    <w:rsid w:val="000E1544"/>
    <w:rsid w:val="00112106"/>
    <w:rsid w:val="001155CE"/>
    <w:rsid w:val="001225D9"/>
    <w:rsid w:val="00124370"/>
    <w:rsid w:val="00153605"/>
    <w:rsid w:val="00160392"/>
    <w:rsid w:val="0017334F"/>
    <w:rsid w:val="00197D6A"/>
    <w:rsid w:val="001A5429"/>
    <w:rsid w:val="001D1C22"/>
    <w:rsid w:val="001D59C9"/>
    <w:rsid w:val="001E11F1"/>
    <w:rsid w:val="001E1E58"/>
    <w:rsid w:val="00206719"/>
    <w:rsid w:val="00224FF2"/>
    <w:rsid w:val="00240312"/>
    <w:rsid w:val="00247B17"/>
    <w:rsid w:val="00252E4A"/>
    <w:rsid w:val="00254AC5"/>
    <w:rsid w:val="002642A8"/>
    <w:rsid w:val="002A137B"/>
    <w:rsid w:val="002B2866"/>
    <w:rsid w:val="002F0026"/>
    <w:rsid w:val="002F699B"/>
    <w:rsid w:val="0031130D"/>
    <w:rsid w:val="00314A6F"/>
    <w:rsid w:val="00334394"/>
    <w:rsid w:val="00347AF5"/>
    <w:rsid w:val="00360F98"/>
    <w:rsid w:val="00362478"/>
    <w:rsid w:val="00373B1B"/>
    <w:rsid w:val="00374421"/>
    <w:rsid w:val="003A320E"/>
    <w:rsid w:val="003B5758"/>
    <w:rsid w:val="003D0FFF"/>
    <w:rsid w:val="003D59A7"/>
    <w:rsid w:val="003E78A7"/>
    <w:rsid w:val="003F0714"/>
    <w:rsid w:val="003F13B0"/>
    <w:rsid w:val="003F5F4A"/>
    <w:rsid w:val="00403423"/>
    <w:rsid w:val="00404E77"/>
    <w:rsid w:val="00423C21"/>
    <w:rsid w:val="004262DD"/>
    <w:rsid w:val="0042646F"/>
    <w:rsid w:val="00434803"/>
    <w:rsid w:val="00435096"/>
    <w:rsid w:val="004411FB"/>
    <w:rsid w:val="00443212"/>
    <w:rsid w:val="00493EC0"/>
    <w:rsid w:val="00495909"/>
    <w:rsid w:val="004B5251"/>
    <w:rsid w:val="004C5697"/>
    <w:rsid w:val="004C7B3E"/>
    <w:rsid w:val="00513832"/>
    <w:rsid w:val="00526C37"/>
    <w:rsid w:val="00531CB3"/>
    <w:rsid w:val="00533047"/>
    <w:rsid w:val="00577B45"/>
    <w:rsid w:val="005919AF"/>
    <w:rsid w:val="00594A1B"/>
    <w:rsid w:val="005A20E2"/>
    <w:rsid w:val="005A70C7"/>
    <w:rsid w:val="005B6A1A"/>
    <w:rsid w:val="005D2146"/>
    <w:rsid w:val="005E1431"/>
    <w:rsid w:val="005E2F2E"/>
    <w:rsid w:val="005F6388"/>
    <w:rsid w:val="006323ED"/>
    <w:rsid w:val="006329E1"/>
    <w:rsid w:val="00633E73"/>
    <w:rsid w:val="00647392"/>
    <w:rsid w:val="00655308"/>
    <w:rsid w:val="00664450"/>
    <w:rsid w:val="006936EB"/>
    <w:rsid w:val="006A1819"/>
    <w:rsid w:val="006B2383"/>
    <w:rsid w:val="006B249E"/>
    <w:rsid w:val="006C0DC6"/>
    <w:rsid w:val="006C42CF"/>
    <w:rsid w:val="006D0144"/>
    <w:rsid w:val="006D6E5A"/>
    <w:rsid w:val="006E3FC8"/>
    <w:rsid w:val="006F63B1"/>
    <w:rsid w:val="006F7B2D"/>
    <w:rsid w:val="007157EF"/>
    <w:rsid w:val="00720415"/>
    <w:rsid w:val="007246BD"/>
    <w:rsid w:val="0073193C"/>
    <w:rsid w:val="0073670F"/>
    <w:rsid w:val="00740FCE"/>
    <w:rsid w:val="00742909"/>
    <w:rsid w:val="00753E67"/>
    <w:rsid w:val="00763A96"/>
    <w:rsid w:val="00766E9F"/>
    <w:rsid w:val="00776AEE"/>
    <w:rsid w:val="007B17C4"/>
    <w:rsid w:val="007B1F5A"/>
    <w:rsid w:val="007B3AB6"/>
    <w:rsid w:val="007B5AFF"/>
    <w:rsid w:val="007C136F"/>
    <w:rsid w:val="007C5AF4"/>
    <w:rsid w:val="007D5767"/>
    <w:rsid w:val="007F793B"/>
    <w:rsid w:val="00813EC8"/>
    <w:rsid w:val="00817F8C"/>
    <w:rsid w:val="0083428B"/>
    <w:rsid w:val="008422E6"/>
    <w:rsid w:val="0084303E"/>
    <w:rsid w:val="00843EC6"/>
    <w:rsid w:val="00846351"/>
    <w:rsid w:val="00870B9B"/>
    <w:rsid w:val="0087180B"/>
    <w:rsid w:val="00872F06"/>
    <w:rsid w:val="00876F99"/>
    <w:rsid w:val="008820B3"/>
    <w:rsid w:val="00886169"/>
    <w:rsid w:val="008965F6"/>
    <w:rsid w:val="008A2B5E"/>
    <w:rsid w:val="008B0C82"/>
    <w:rsid w:val="008D3386"/>
    <w:rsid w:val="008F704C"/>
    <w:rsid w:val="0090206C"/>
    <w:rsid w:val="009021A7"/>
    <w:rsid w:val="00902998"/>
    <w:rsid w:val="00912C1B"/>
    <w:rsid w:val="0092125E"/>
    <w:rsid w:val="00924319"/>
    <w:rsid w:val="00932E02"/>
    <w:rsid w:val="009461DF"/>
    <w:rsid w:val="00952A7A"/>
    <w:rsid w:val="0096469F"/>
    <w:rsid w:val="0096641F"/>
    <w:rsid w:val="00974BF8"/>
    <w:rsid w:val="00974DD3"/>
    <w:rsid w:val="009A3B33"/>
    <w:rsid w:val="009A45A0"/>
    <w:rsid w:val="009B35B5"/>
    <w:rsid w:val="009B4773"/>
    <w:rsid w:val="009B64F8"/>
    <w:rsid w:val="009D2556"/>
    <w:rsid w:val="009E5E7F"/>
    <w:rsid w:val="00A41799"/>
    <w:rsid w:val="00A630FD"/>
    <w:rsid w:val="00A74908"/>
    <w:rsid w:val="00A858DE"/>
    <w:rsid w:val="00A91213"/>
    <w:rsid w:val="00A960DC"/>
    <w:rsid w:val="00AA29B1"/>
    <w:rsid w:val="00AA3455"/>
    <w:rsid w:val="00AA66D7"/>
    <w:rsid w:val="00AC100C"/>
    <w:rsid w:val="00AC3653"/>
    <w:rsid w:val="00AE0241"/>
    <w:rsid w:val="00AE5008"/>
    <w:rsid w:val="00B26302"/>
    <w:rsid w:val="00B27212"/>
    <w:rsid w:val="00B37B3B"/>
    <w:rsid w:val="00B44C47"/>
    <w:rsid w:val="00B57756"/>
    <w:rsid w:val="00B57F4F"/>
    <w:rsid w:val="00B7636D"/>
    <w:rsid w:val="00B80CF1"/>
    <w:rsid w:val="00B87503"/>
    <w:rsid w:val="00BA2A38"/>
    <w:rsid w:val="00BA31C4"/>
    <w:rsid w:val="00BB02E6"/>
    <w:rsid w:val="00BD0C60"/>
    <w:rsid w:val="00BE1DA8"/>
    <w:rsid w:val="00C122A7"/>
    <w:rsid w:val="00C17BCF"/>
    <w:rsid w:val="00C3246A"/>
    <w:rsid w:val="00C37C6C"/>
    <w:rsid w:val="00C41C34"/>
    <w:rsid w:val="00C65564"/>
    <w:rsid w:val="00C77CEC"/>
    <w:rsid w:val="00C80B04"/>
    <w:rsid w:val="00CA61D8"/>
    <w:rsid w:val="00CC2DA1"/>
    <w:rsid w:val="00CD1D98"/>
    <w:rsid w:val="00CE6BBD"/>
    <w:rsid w:val="00CF1267"/>
    <w:rsid w:val="00D06AA5"/>
    <w:rsid w:val="00D128DD"/>
    <w:rsid w:val="00D13200"/>
    <w:rsid w:val="00D26769"/>
    <w:rsid w:val="00D27AF8"/>
    <w:rsid w:val="00D50B72"/>
    <w:rsid w:val="00D6543F"/>
    <w:rsid w:val="00D74E0C"/>
    <w:rsid w:val="00D83966"/>
    <w:rsid w:val="00D94688"/>
    <w:rsid w:val="00D96CD3"/>
    <w:rsid w:val="00DB4C65"/>
    <w:rsid w:val="00DB5A2E"/>
    <w:rsid w:val="00DC0528"/>
    <w:rsid w:val="00DC1104"/>
    <w:rsid w:val="00DC2470"/>
    <w:rsid w:val="00DC7466"/>
    <w:rsid w:val="00DC7E1C"/>
    <w:rsid w:val="00DE16D8"/>
    <w:rsid w:val="00DE4AC5"/>
    <w:rsid w:val="00DE65A2"/>
    <w:rsid w:val="00DF017E"/>
    <w:rsid w:val="00DF2DCC"/>
    <w:rsid w:val="00E01D0E"/>
    <w:rsid w:val="00E02361"/>
    <w:rsid w:val="00E16215"/>
    <w:rsid w:val="00E31650"/>
    <w:rsid w:val="00E327C0"/>
    <w:rsid w:val="00E35169"/>
    <w:rsid w:val="00E53724"/>
    <w:rsid w:val="00E552C8"/>
    <w:rsid w:val="00E6125F"/>
    <w:rsid w:val="00E659FD"/>
    <w:rsid w:val="00E663FE"/>
    <w:rsid w:val="00E75006"/>
    <w:rsid w:val="00E84350"/>
    <w:rsid w:val="00E85863"/>
    <w:rsid w:val="00E862EA"/>
    <w:rsid w:val="00E91AE4"/>
    <w:rsid w:val="00EA0789"/>
    <w:rsid w:val="00EA431D"/>
    <w:rsid w:val="00EC4BCD"/>
    <w:rsid w:val="00F33F5E"/>
    <w:rsid w:val="00F60840"/>
    <w:rsid w:val="00F6610B"/>
    <w:rsid w:val="00F75B86"/>
    <w:rsid w:val="00F77933"/>
    <w:rsid w:val="00F8411A"/>
    <w:rsid w:val="00F90C00"/>
    <w:rsid w:val="00FA2A22"/>
    <w:rsid w:val="00FB0D9C"/>
    <w:rsid w:val="00FB74B8"/>
    <w:rsid w:val="00FC1405"/>
    <w:rsid w:val="00FF0913"/>
    <w:rsid w:val="00FF7EFE"/>
    <w:rsid w:val="71619DB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80D7D"/>
  <w15:chartTrackingRefBased/>
  <w15:docId w15:val="{68598374-7271-4F45-BC50-60631B5E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9F"/>
    <w:pPr>
      <w:spacing w:before="120" w:after="120" w:line="288" w:lineRule="auto"/>
    </w:pPr>
    <w:rPr>
      <w:color w:val="595959" w:themeColor="text1" w:themeTint="A6"/>
      <w:sz w:val="24"/>
    </w:rPr>
  </w:style>
  <w:style w:type="paragraph" w:styleId="Heading1">
    <w:name w:val="heading 1"/>
    <w:basedOn w:val="Normal"/>
    <w:next w:val="Normal"/>
    <w:link w:val="Heading1Char"/>
    <w:uiPriority w:val="9"/>
    <w:qFormat/>
    <w:rsid w:val="006F7B2D"/>
    <w:pPr>
      <w:keepNext/>
      <w:keepLines/>
      <w:pBdr>
        <w:bottom w:val="single" w:sz="24" w:space="1" w:color="auto"/>
      </w:pBdr>
      <w:spacing w:after="360"/>
      <w:outlineLvl w:val="0"/>
    </w:pPr>
    <w:rPr>
      <w:rFonts w:asciiTheme="majorHAnsi" w:eastAsiaTheme="majorEastAsia" w:hAnsiTheme="majorHAnsi" w:cstheme="majorBidi"/>
      <w:b/>
      <w:caps/>
      <w:color w:val="000000" w:themeColor="text1"/>
      <w:sz w:val="44"/>
      <w:szCs w:val="32"/>
    </w:rPr>
  </w:style>
  <w:style w:type="paragraph" w:styleId="Heading2">
    <w:name w:val="heading 2"/>
    <w:basedOn w:val="Normal"/>
    <w:next w:val="Normal"/>
    <w:link w:val="Heading2Char"/>
    <w:uiPriority w:val="9"/>
    <w:qFormat/>
    <w:rsid w:val="000469D3"/>
    <w:pPr>
      <w:spacing w:line="216" w:lineRule="auto"/>
      <w:outlineLvl w:val="1"/>
    </w:pPr>
    <w:rPr>
      <w:rFonts w:asciiTheme="majorHAnsi" w:hAnsiTheme="majorHAnsi"/>
      <w:b/>
      <w:color w:val="000000" w:themeColor="text1"/>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eastAsiaTheme="majorEastAsia" w:hAnsiTheme="majorHAnsi" w:cstheme="majorBidi"/>
      <w:color w:val="243F39"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eastAsiaTheme="majorEastAsia" w:hAnsiTheme="majorHAnsi" w:cstheme="majorBidi"/>
      <w:i/>
      <w:iCs/>
      <w:color w:val="375E5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20E2"/>
    <w:pPr>
      <w:tabs>
        <w:tab w:val="center" w:pos="4844"/>
        <w:tab w:val="right" w:pos="9689"/>
      </w:tabs>
      <w:spacing w:after="0"/>
    </w:pPr>
  </w:style>
  <w:style w:type="character" w:customStyle="1" w:styleId="HeaderChar">
    <w:name w:val="Header Char"/>
    <w:basedOn w:val="DefaultParagraphFont"/>
    <w:link w:val="Header"/>
    <w:uiPriority w:val="99"/>
    <w:rsid w:val="00347AF5"/>
    <w:rPr>
      <w:color w:val="595959" w:themeColor="text1" w:themeTint="A6"/>
      <w:sz w:val="24"/>
    </w:rPr>
  </w:style>
  <w:style w:type="paragraph" w:styleId="Footer">
    <w:name w:val="footer"/>
    <w:basedOn w:val="Normal"/>
    <w:link w:val="FooterChar"/>
    <w:uiPriority w:val="99"/>
    <w:rsid w:val="00843EC6"/>
    <w:pPr>
      <w:tabs>
        <w:tab w:val="right" w:pos="10080"/>
      </w:tabs>
      <w:spacing w:after="0" w:line="240" w:lineRule="auto"/>
    </w:pPr>
    <w:rPr>
      <w:sz w:val="18"/>
    </w:rPr>
  </w:style>
  <w:style w:type="character" w:customStyle="1" w:styleId="FooterChar">
    <w:name w:val="Footer Char"/>
    <w:basedOn w:val="DefaultParagraphFont"/>
    <w:link w:val="Footer"/>
    <w:uiPriority w:val="99"/>
    <w:rsid w:val="00843EC6"/>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742909"/>
    <w:pPr>
      <w:spacing w:before="0" w:after="0" w:line="240" w:lineRule="auto"/>
      <w:contextualSpacing/>
      <w:jc w:val="center"/>
    </w:pPr>
    <w:rPr>
      <w:rFonts w:asciiTheme="majorHAnsi" w:eastAsiaTheme="majorHAnsi" w:hAnsiTheme="majorHAnsi" w:cstheme="majorBidi"/>
      <w:b/>
      <w:caps/>
      <w:color w:val="auto"/>
      <w:kern w:val="28"/>
      <w:sz w:val="84"/>
      <w:szCs w:val="56"/>
    </w:rPr>
  </w:style>
  <w:style w:type="character" w:customStyle="1" w:styleId="TitleChar">
    <w:name w:val="Title Char"/>
    <w:basedOn w:val="DefaultParagraphFont"/>
    <w:link w:val="Title"/>
    <w:uiPriority w:val="10"/>
    <w:rsid w:val="00742909"/>
    <w:rPr>
      <w:rFonts w:asciiTheme="majorHAnsi" w:eastAsiaTheme="majorHAnsi" w:hAnsiTheme="majorHAnsi" w:cstheme="majorBidi"/>
      <w:b/>
      <w:caps/>
      <w:kern w:val="28"/>
      <w:sz w:val="84"/>
      <w:szCs w:val="56"/>
    </w:rPr>
  </w:style>
  <w:style w:type="paragraph" w:styleId="Subtitle">
    <w:name w:val="Subtitle"/>
    <w:basedOn w:val="Normal"/>
    <w:next w:val="Normal"/>
    <w:link w:val="SubtitleChar"/>
    <w:uiPriority w:val="11"/>
    <w:qFormat/>
    <w:rsid w:val="00E02361"/>
    <w:pPr>
      <w:numPr>
        <w:ilvl w:val="1"/>
      </w:numPr>
      <w:spacing w:after="0"/>
      <w:jc w:val="center"/>
    </w:pPr>
    <w:rPr>
      <w:rFonts w:eastAsiaTheme="minorEastAsia"/>
      <w:b/>
      <w:color w:val="000000" w:themeColor="text1"/>
      <w:spacing w:val="15"/>
      <w:sz w:val="40"/>
    </w:rPr>
  </w:style>
  <w:style w:type="character" w:customStyle="1" w:styleId="SubtitleChar">
    <w:name w:val="Subtitle Char"/>
    <w:basedOn w:val="DefaultParagraphFont"/>
    <w:link w:val="Subtitle"/>
    <w:uiPriority w:val="11"/>
    <w:rsid w:val="00E02361"/>
    <w:rPr>
      <w:rFonts w:eastAsiaTheme="minorEastAsia"/>
      <w:b/>
      <w:color w:val="000000" w:themeColor="text1"/>
      <w:spacing w:val="15"/>
      <w:sz w:val="40"/>
    </w:rPr>
  </w:style>
  <w:style w:type="character" w:customStyle="1" w:styleId="Heading1Char">
    <w:name w:val="Heading 1 Char"/>
    <w:basedOn w:val="DefaultParagraphFont"/>
    <w:link w:val="Heading1"/>
    <w:uiPriority w:val="9"/>
    <w:rsid w:val="006F7B2D"/>
    <w:rPr>
      <w:rFonts w:asciiTheme="majorHAnsi" w:eastAsiaTheme="majorEastAsia" w:hAnsiTheme="majorHAnsi" w:cstheme="majorBidi"/>
      <w:b/>
      <w:caps/>
      <w:color w:val="000000" w:themeColor="text1"/>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semiHidden/>
    <w:qFormat/>
    <w:rsid w:val="00373B1B"/>
    <w:rPr>
      <w:rFonts w:asciiTheme="majorHAnsi" w:hAnsiTheme="majorHAnsi"/>
      <w:b/>
      <w:i w:val="0"/>
      <w:color w:val="000000" w:themeColor="text1"/>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0469D3"/>
    <w:rPr>
      <w:rFonts w:asciiTheme="majorHAnsi" w:hAnsiTheme="majorHAnsi"/>
      <w:b/>
      <w:color w:val="000000" w:themeColor="text1"/>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243F39"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75E56" w:themeColor="accent1" w:themeShade="BF"/>
      <w:sz w:val="24"/>
    </w:rPr>
  </w:style>
  <w:style w:type="paragraph" w:styleId="TOCHeading">
    <w:name w:val="TOC Heading"/>
    <w:basedOn w:val="Normal"/>
    <w:next w:val="Normal"/>
    <w:uiPriority w:val="39"/>
    <w:qFormat/>
    <w:rsid w:val="003D0FFF"/>
    <w:pPr>
      <w:pBdr>
        <w:bottom w:val="single" w:sz="24" w:space="1" w:color="auto"/>
      </w:pBdr>
    </w:pPr>
    <w:rPr>
      <w:rFonts w:asciiTheme="majorHAnsi" w:eastAsiaTheme="majorHAnsi" w:hAnsiTheme="majorHAnsi"/>
      <w:b/>
      <w:caps/>
      <w:color w:val="auto"/>
      <w:sz w:val="44"/>
    </w:rPr>
  </w:style>
  <w:style w:type="paragraph" w:styleId="TOC1">
    <w:name w:val="toc 1"/>
    <w:basedOn w:val="Normal"/>
    <w:next w:val="Normal"/>
    <w:autoRedefine/>
    <w:uiPriority w:val="39"/>
    <w:rsid w:val="006D6E5A"/>
    <w:pPr>
      <w:tabs>
        <w:tab w:val="right" w:leader="dot" w:pos="10790"/>
      </w:tabs>
      <w:spacing w:after="100"/>
    </w:pPr>
  </w:style>
  <w:style w:type="character" w:styleId="Hyperlink">
    <w:name w:val="Hyperlink"/>
    <w:basedOn w:val="DefaultParagraphFont"/>
    <w:uiPriority w:val="99"/>
    <w:unhideWhenUsed/>
    <w:rsid w:val="001E1E58"/>
    <w:rPr>
      <w:color w:val="000000" w:themeColor="hyperlink"/>
      <w:u w:val="single"/>
    </w:rPr>
  </w:style>
  <w:style w:type="paragraph" w:styleId="TOC2">
    <w:name w:val="toc 2"/>
    <w:basedOn w:val="Normal"/>
    <w:next w:val="Normal"/>
    <w:autoRedefine/>
    <w:uiPriority w:val="39"/>
    <w:rsid w:val="00594A1B"/>
    <w:pPr>
      <w:tabs>
        <w:tab w:val="right" w:leader="dot" w:pos="5256"/>
      </w:tabs>
      <w:spacing w:after="10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color w:val="595959" w:themeColor="text1" w:themeTint="A6"/>
      <w:sz w:val="24"/>
    </w:rPr>
  </w:style>
  <w:style w:type="paragraph" w:styleId="ListBullet">
    <w:name w:val="List Bullet"/>
    <w:basedOn w:val="Normal"/>
    <w:uiPriority w:val="99"/>
    <w:rsid w:val="00843EC6"/>
    <w:pPr>
      <w:numPr>
        <w:numId w:val="43"/>
      </w:numPr>
      <w:spacing w:before="0" w:after="200" w:line="276" w:lineRule="auto"/>
      <w:ind w:left="360"/>
    </w:pPr>
  </w:style>
  <w:style w:type="paragraph" w:styleId="ListNumber">
    <w:name w:val="List Number"/>
    <w:basedOn w:val="Normal"/>
    <w:uiPriority w:val="99"/>
    <w:rsid w:val="00F90C00"/>
    <w:pPr>
      <w:numPr>
        <w:numId w:val="32"/>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843EC6"/>
    <w:pPr>
      <w:numPr>
        <w:ilvl w:val="1"/>
        <w:numId w:val="43"/>
      </w:numPr>
      <w:spacing w:before="0"/>
      <w:ind w:left="720"/>
    </w:pPr>
  </w:style>
  <w:style w:type="paragraph" w:customStyle="1" w:styleId="Graphheading1">
    <w:name w:val="Graph heading 1"/>
    <w:basedOn w:val="Normal"/>
    <w:qFormat/>
    <w:rsid w:val="00373B1B"/>
    <w:pPr>
      <w:spacing w:after="60" w:line="240" w:lineRule="auto"/>
    </w:pPr>
    <w:rPr>
      <w:b/>
      <w:color w:val="000000" w:themeColor="text1"/>
    </w:rPr>
  </w:style>
  <w:style w:type="paragraph" w:customStyle="1" w:styleId="Graphheading2">
    <w:name w:val="Graph heading 2"/>
    <w:basedOn w:val="Normal"/>
    <w:semiHidden/>
    <w:qFormat/>
    <w:rsid w:val="00DF017E"/>
    <w:pPr>
      <w:spacing w:after="60" w:line="240" w:lineRule="auto"/>
    </w:pPr>
    <w:rPr>
      <w:b/>
      <w:color w:val="443555" w:themeColor="accent6" w:themeShade="80"/>
    </w:rPr>
  </w:style>
  <w:style w:type="paragraph" w:customStyle="1" w:styleId="Graphheading3">
    <w:name w:val="Graph heading 3"/>
    <w:basedOn w:val="Normal"/>
    <w:semiHidden/>
    <w:qFormat/>
    <w:rsid w:val="00DF017E"/>
    <w:pPr>
      <w:spacing w:after="60" w:line="240" w:lineRule="auto"/>
    </w:pPr>
    <w:rPr>
      <w:b/>
    </w:rPr>
  </w:style>
  <w:style w:type="paragraph" w:customStyle="1" w:styleId="Graphheading4">
    <w:name w:val="Graph heading 4"/>
    <w:basedOn w:val="Normal"/>
    <w:semiHidden/>
    <w:qFormat/>
    <w:rsid w:val="00373B1B"/>
    <w:pPr>
      <w:spacing w:after="60" w:line="240" w:lineRule="auto"/>
    </w:pPr>
    <w:rPr>
      <w:b/>
      <w:color w:val="000000" w:themeColor="text1"/>
    </w:rPr>
  </w:style>
  <w:style w:type="paragraph" w:customStyle="1" w:styleId="Graphbullet">
    <w:name w:val="Graph bullet"/>
    <w:basedOn w:val="Normal"/>
    <w:qFormat/>
    <w:rsid w:val="008965F6"/>
    <w:pPr>
      <w:numPr>
        <w:numId w:val="28"/>
      </w:numPr>
      <w:spacing w:before="0" w:after="0" w:line="216" w:lineRule="auto"/>
      <w:ind w:left="284" w:hanging="284"/>
    </w:pPr>
    <w:rPr>
      <w:sz w:val="20"/>
    </w:rPr>
  </w:style>
  <w:style w:type="paragraph" w:customStyle="1" w:styleId="Graphbullet2">
    <w:name w:val="Graph bullet 2"/>
    <w:basedOn w:val="Normal"/>
    <w:qFormat/>
    <w:rsid w:val="00DF017E"/>
    <w:pPr>
      <w:numPr>
        <w:numId w:val="45"/>
      </w:numPr>
      <w:spacing w:before="0" w:after="0" w:line="216" w:lineRule="auto"/>
    </w:pPr>
    <w:rPr>
      <w:sz w:val="20"/>
    </w:rPr>
  </w:style>
  <w:style w:type="paragraph" w:customStyle="1" w:styleId="Graphbullet3">
    <w:name w:val="Graph bullet 3"/>
    <w:basedOn w:val="Normal"/>
    <w:qFormat/>
    <w:rsid w:val="00DF017E"/>
    <w:pPr>
      <w:numPr>
        <w:numId w:val="46"/>
      </w:numPr>
      <w:spacing w:before="0" w:after="0" w:line="216" w:lineRule="auto"/>
    </w:pPr>
    <w:rPr>
      <w:sz w:val="20"/>
    </w:rPr>
  </w:style>
  <w:style w:type="paragraph" w:customStyle="1" w:styleId="Graphbullet4">
    <w:name w:val="Graph bullet 4"/>
    <w:basedOn w:val="Normal"/>
    <w:qFormat/>
    <w:rsid w:val="008965F6"/>
    <w:pPr>
      <w:numPr>
        <w:numId w:val="31"/>
      </w:numPr>
      <w:spacing w:before="0" w:after="0" w:line="240" w:lineRule="auto"/>
      <w:ind w:left="284" w:hanging="284"/>
    </w:pPr>
    <w:rPr>
      <w:sz w:val="20"/>
    </w:rPr>
  </w:style>
  <w:style w:type="paragraph" w:customStyle="1" w:styleId="TableTextLarge">
    <w:name w:val="Table Text Large"/>
    <w:basedOn w:val="Normal"/>
    <w:qFormat/>
    <w:rsid w:val="00F77933"/>
    <w:pPr>
      <w:spacing w:before="0" w:after="0" w:line="240" w:lineRule="auto"/>
    </w:pPr>
    <w:rPr>
      <w:color w:val="2F2F2F"/>
      <w:sz w:val="18"/>
    </w:rPr>
  </w:style>
  <w:style w:type="paragraph" w:customStyle="1" w:styleId="TableHeadings">
    <w:name w:val="Table Headings"/>
    <w:basedOn w:val="Normal"/>
    <w:qFormat/>
    <w:rsid w:val="00974DD3"/>
    <w:pPr>
      <w:spacing w:before="0" w:after="0" w:line="216" w:lineRule="auto"/>
      <w:ind w:left="85"/>
    </w:pPr>
    <w:rPr>
      <w:b/>
      <w:color w:val="FFFFFF" w:themeColor="background1"/>
      <w:sz w:val="18"/>
      <w:szCs w:val="18"/>
    </w:rPr>
  </w:style>
  <w:style w:type="character" w:customStyle="1" w:styleId="UnresolvedMention1">
    <w:name w:val="Unresolved Mention1"/>
    <w:basedOn w:val="DefaultParagraphFont"/>
    <w:uiPriority w:val="99"/>
    <w:semiHidden/>
    <w:unhideWhenUsed/>
    <w:rsid w:val="00C80B04"/>
    <w:rPr>
      <w:color w:val="605E5C"/>
      <w:shd w:val="clear" w:color="auto" w:fill="E1DFDD"/>
    </w:rPr>
  </w:style>
  <w:style w:type="table" w:styleId="ListTable3">
    <w:name w:val="List Table 3"/>
    <w:basedOn w:val="TableNormal"/>
    <w:uiPriority w:val="48"/>
    <w:rsid w:val="00594A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34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3">
    <w:name w:val="List Bullet 3"/>
    <w:basedOn w:val="Normal"/>
    <w:uiPriority w:val="99"/>
    <w:semiHidden/>
    <w:unhideWhenUsed/>
    <w:rsid w:val="00843EC6"/>
    <w:pPr>
      <w:numPr>
        <w:ilvl w:val="2"/>
        <w:numId w:val="43"/>
      </w:numPr>
      <w:contextualSpacing/>
    </w:pPr>
  </w:style>
  <w:style w:type="paragraph" w:styleId="ListBullet4">
    <w:name w:val="List Bullet 4"/>
    <w:basedOn w:val="Normal"/>
    <w:uiPriority w:val="99"/>
    <w:semiHidden/>
    <w:unhideWhenUsed/>
    <w:rsid w:val="00843EC6"/>
    <w:pPr>
      <w:numPr>
        <w:ilvl w:val="3"/>
        <w:numId w:val="43"/>
      </w:numPr>
      <w:contextualSpacing/>
    </w:pPr>
  </w:style>
  <w:style w:type="paragraph" w:styleId="ListBullet5">
    <w:name w:val="List Bullet 5"/>
    <w:basedOn w:val="Normal"/>
    <w:uiPriority w:val="99"/>
    <w:semiHidden/>
    <w:unhideWhenUsed/>
    <w:rsid w:val="00843EC6"/>
    <w:pPr>
      <w:numPr>
        <w:ilvl w:val="4"/>
        <w:numId w:val="43"/>
      </w:numPr>
      <w:contextualSpacing/>
    </w:pPr>
  </w:style>
  <w:style w:type="paragraph" w:customStyle="1" w:styleId="Graphicsanchor">
    <w:name w:val="Graphics anchor"/>
    <w:basedOn w:val="Normal"/>
    <w:qFormat/>
    <w:rsid w:val="0096469F"/>
    <w:pPr>
      <w:spacing w:before="0" w:after="0" w:line="240" w:lineRule="auto"/>
    </w:pPr>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9756">
      <w:bodyDiv w:val="1"/>
      <w:marLeft w:val="0"/>
      <w:marRight w:val="0"/>
      <w:marTop w:val="0"/>
      <w:marBottom w:val="0"/>
      <w:divBdr>
        <w:top w:val="none" w:sz="0" w:space="0" w:color="auto"/>
        <w:left w:val="none" w:sz="0" w:space="0" w:color="auto"/>
        <w:bottom w:val="none" w:sz="0" w:space="0" w:color="auto"/>
        <w:right w:val="none" w:sz="0" w:space="0" w:color="auto"/>
      </w:divBdr>
    </w:div>
    <w:div w:id="144326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eader" Target="header2.xml"/><Relationship Id="rId26" Type="http://schemas.openxmlformats.org/officeDocument/2006/relationships/footer" Target="footer10.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Professional%20services%20business%20pla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04554968603608"/>
          <c:y val="0.46115322750431603"/>
        </c:manualLayout>
      </c:layout>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3931623931623933E-2"/>
          <c:y val="2.6320667284522706E-2"/>
          <c:w val="0.97492877492877494"/>
          <c:h val="0.95143651529193696"/>
        </c:manualLayout>
      </c:layout>
      <c:doughnutChart>
        <c:varyColors val="1"/>
        <c:ser>
          <c:idx val="0"/>
          <c:order val="0"/>
          <c:tx>
            <c:strRef>
              <c:f>Sheet1!$B$1</c:f>
              <c:strCache>
                <c:ptCount val="1"/>
                <c:pt idx="0">
                  <c:v>SWOT</c:v>
                </c:pt>
              </c:strCache>
            </c:strRef>
          </c:tx>
          <c:dPt>
            <c:idx val="0"/>
            <c:bubble3D val="0"/>
            <c:spPr>
              <a:solidFill>
                <a:schemeClr val="accent5"/>
              </a:solidFill>
              <a:ln w="19050">
                <a:solidFill>
                  <a:schemeClr val="lt1"/>
                </a:solidFill>
              </a:ln>
              <a:effectLst/>
            </c:spPr>
            <c:extLst>
              <c:ext xmlns:c16="http://schemas.microsoft.com/office/drawing/2014/chart" uri="{C3380CC4-5D6E-409C-BE32-E72D297353CC}">
                <c16:uniqueId val="{00000001-A1DB-4CB6-83B1-7920FAA4BF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1DB-4CB6-83B1-7920FAA4BFB0}"/>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A1DB-4CB6-83B1-7920FAA4BFB0}"/>
              </c:ext>
            </c:extLst>
          </c:dPt>
          <c:dPt>
            <c:idx val="3"/>
            <c:bubble3D val="0"/>
            <c:spPr>
              <a:solidFill>
                <a:schemeClr val="accent3"/>
              </a:solidFill>
              <a:ln w="19050">
                <a:solidFill>
                  <a:schemeClr val="lt1"/>
                </a:solidFill>
              </a:ln>
              <a:effectLst/>
            </c:spPr>
            <c:extLst>
              <c:ext xmlns:c16="http://schemas.microsoft.com/office/drawing/2014/chart" uri="{C3380CC4-5D6E-409C-BE32-E72D297353CC}">
                <c16:uniqueId val="{00000007-A1DB-4CB6-83B1-7920FAA4BFB0}"/>
              </c:ext>
            </c:extLst>
          </c:dPt>
          <c:dLbls>
            <c:delete val="1"/>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A1DB-4CB6-83B1-7920FAA4BFB0}"/>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6">
      <a:dk1>
        <a:sysClr val="windowText" lastClr="000000"/>
      </a:dk1>
      <a:lt1>
        <a:sysClr val="window" lastClr="FFFFFF"/>
      </a:lt1>
      <a:dk2>
        <a:srgbClr val="00292E"/>
      </a:dk2>
      <a:lt2>
        <a:srgbClr val="64B2C1"/>
      </a:lt2>
      <a:accent1>
        <a:srgbClr val="4A7F74"/>
      </a:accent1>
      <a:accent2>
        <a:srgbClr val="8896C6"/>
      </a:accent2>
      <a:accent3>
        <a:srgbClr val="D8273D"/>
      </a:accent3>
      <a:accent4>
        <a:srgbClr val="00AEEF"/>
      </a:accent4>
      <a:accent5>
        <a:srgbClr val="E28B37"/>
      </a:accent5>
      <a:accent6>
        <a:srgbClr val="896FA5"/>
      </a:accent6>
      <a:hlink>
        <a:srgbClr val="000000"/>
      </a:hlink>
      <a:folHlink>
        <a:srgbClr val="000000"/>
      </a:folHlink>
    </a:clrScheme>
    <a:fontScheme name="Custom 32">
      <a:majorFont>
        <a:latin typeface="Microsoft YaHei"/>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35195-42F3-4DD0-9F27-34C9D94CF934}">
  <ds:schemaRefs>
    <ds:schemaRef ds:uri="http://schemas.openxmlformats.org/officeDocument/2006/bibliography"/>
  </ds:schemaRefs>
</ds:datastoreItem>
</file>

<file path=customXml/itemProps2.xml><?xml version="1.0" encoding="utf-8"?>
<ds:datastoreItem xmlns:ds="http://schemas.openxmlformats.org/officeDocument/2006/customXml" ds:itemID="{501158E1-DFEF-40A7-8397-0C2A69EFF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A4A012-DF31-41E5-A5FE-1E34E6C663E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047F7F29-446B-499E-8C93-AE980FECA64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Professional services business plan.dotx</Template>
  <TotalTime>6</TotalTime>
  <Pages>19</Pages>
  <Words>4148</Words>
  <Characters>23646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Peer Mohamed</cp:lastModifiedBy>
  <cp:revision>3</cp:revision>
  <cp:lastPrinted>2025-04-28T17:04:00Z</cp:lastPrinted>
  <dcterms:created xsi:type="dcterms:W3CDTF">2025-06-09T08:34:00Z</dcterms:created>
  <dcterms:modified xsi:type="dcterms:W3CDTF">2025-06-09T08:39:00Z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